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64A3F" w14:textId="77777777" w:rsidR="0024515A" w:rsidRDefault="0024515A" w:rsidP="00EE524F"/>
    <w:sdt>
      <w:sdtPr>
        <w:rPr>
          <w:rFonts w:asciiTheme="majorHAnsi" w:hAnsiTheme="majorHAnsi" w:cs="Times New Roman (Body CS)"/>
          <w:b/>
          <w:caps/>
          <w:color w:val="FFFFFF" w:themeColor="background1"/>
          <w:spacing w:val="10"/>
          <w:kern w:val="28"/>
          <w:sz w:val="72"/>
          <w:szCs w:val="52"/>
        </w:rPr>
        <w:id w:val="-1675106444"/>
        <w:placeholder>
          <w:docPart w:val="F3CE2CA1B4924C588BF053B40A91399A"/>
        </w:placeholder>
        <w15:appearance w15:val="hidden"/>
      </w:sdtPr>
      <w:sdtContent>
        <w:p w14:paraId="35647BDB" w14:textId="36CEC549" w:rsidR="00EE524F" w:rsidRPr="00EE524F" w:rsidRDefault="00EE524F" w:rsidP="00EE524F"/>
        <w:p w14:paraId="4F2BD43A" w14:textId="17B5DC3D" w:rsidR="001273C1" w:rsidRPr="00EE524F" w:rsidRDefault="00EE524F" w:rsidP="0024515A">
          <w:pPr>
            <w:pStyle w:val="Title"/>
            <w:jc w:val="center"/>
          </w:pPr>
          <w:r>
            <w:t>A</w:t>
          </w:r>
          <w:r w:rsidR="0024515A">
            <w:t>PPLICATION</w:t>
          </w:r>
        </w:p>
      </w:sdtContent>
    </w:sdt>
    <w:p w14:paraId="55FEEBB8" w14:textId="77777777" w:rsidR="0089777F" w:rsidRPr="0089777F" w:rsidRDefault="00E0401F" w:rsidP="008F0570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525357C7" wp14:editId="0271DF04">
                <wp:simplePos x="0" y="0"/>
                <wp:positionH relativeFrom="column">
                  <wp:posOffset>-914400</wp:posOffset>
                </wp:positionH>
                <wp:positionV relativeFrom="page">
                  <wp:posOffset>0</wp:posOffset>
                </wp:positionV>
                <wp:extent cx="7772400" cy="2057400"/>
                <wp:effectExtent l="0" t="0" r="0" b="0"/>
                <wp:wrapNone/>
                <wp:docPr id="68" name="Rectangle 6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057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Theme="minorHAnsi" w:hAnsiTheme="minorHAnsi" w:cstheme="minorBidi"/>
                                <w:b w:val="0"/>
                                <w:caps w:val="0"/>
                                <w:color w:val="auto"/>
                                <w:spacing w:val="0"/>
                                <w:kern w:val="0"/>
                                <w:sz w:val="20"/>
                                <w:szCs w:val="20"/>
                              </w:rPr>
                              <w:id w:val="-739793258"/>
                              <w:placeholder>
                                <w:docPart w:val="46B202D6D9F14CFBB433AC6AA2FAEEFE"/>
                              </w:placeholder>
                              <w15:appearance w15:val="hidden"/>
                            </w:sdtPr>
                            <w:sdtEndPr>
                              <w:rPr>
                                <w:rFonts w:asciiTheme="majorHAnsi" w:hAnsiTheme="majorHAnsi" w:cs="Times New Roman (Body CS)"/>
                                <w:b/>
                                <w:caps/>
                                <w:color w:val="FFFFFF" w:themeColor="background1"/>
                                <w:spacing w:val="10"/>
                                <w:kern w:val="28"/>
                                <w:sz w:val="72"/>
                                <w:szCs w:val="52"/>
                              </w:rPr>
                            </w:sdtEndPr>
                            <w:sdtContent>
                              <w:p w14:paraId="73FBE610" w14:textId="20701690" w:rsidR="00EE524F" w:rsidRDefault="0024515A" w:rsidP="0024515A">
                                <w:pPr>
                                  <w:pStyle w:val="Title"/>
                                  <w:jc w:val="center"/>
                                </w:pPr>
                                <w:r>
                                  <w:t>HUMAN RESOURCE</w:t>
                                </w:r>
                              </w:p>
                            </w:sdtContent>
                          </w:sdt>
                          <w:p w14:paraId="056157CC" w14:textId="77777777" w:rsidR="00EE524F" w:rsidRDefault="00EE524F" w:rsidP="00EE524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357C7" id="Rectangle 68" o:spid="_x0000_s1026" alt="&quot;&quot;" style="position:absolute;margin-left:-1in;margin-top:0;width:612pt;height:162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" fillcolor="#4472c4 [3204]" stroked="f" strokeweight="1pt">
                <v:textbox>
                  <w:txbxContent>
                    <w:sdt>
                      <w:sdtPr>
                        <w:rPr>
                          <w:rFonts w:asciiTheme="minorHAnsi" w:hAnsiTheme="minorHAnsi" w:cstheme="minorBidi"/>
                          <w:b w:val="0"/>
                          <w:caps w:val="0"/>
                          <w:color w:val="auto"/>
                          <w:spacing w:val="0"/>
                          <w:kern w:val="0"/>
                          <w:sz w:val="20"/>
                          <w:szCs w:val="20"/>
                        </w:rPr>
                        <w:id w:val="-739793258"/>
                        <w:placeholder>
                          <w:docPart w:val="46B202D6D9F14CFBB433AC6AA2FAEEFE"/>
                        </w:placeholder>
                        <w15:appearance w15:val="hidden"/>
                      </w:sdtPr>
                      <w:sdtEndPr>
                        <w:rPr>
                          <w:rFonts w:asciiTheme="majorHAnsi" w:hAnsiTheme="majorHAnsi" w:cs="Times New Roman (Body CS)"/>
                          <w:b/>
                          <w:caps/>
                          <w:color w:val="FFFFFF" w:themeColor="background1"/>
                          <w:spacing w:val="10"/>
                          <w:kern w:val="28"/>
                          <w:sz w:val="72"/>
                          <w:szCs w:val="52"/>
                        </w:rPr>
                      </w:sdtEndPr>
                      <w:sdtContent>
                        <w:p w14:paraId="73FBE610" w14:textId="20701690" w:rsidR="00EE524F" w:rsidRDefault="0024515A" w:rsidP="0024515A">
                          <w:pPr>
                            <w:pStyle w:val="Title"/>
                            <w:jc w:val="center"/>
                          </w:pPr>
                          <w:r>
                            <w:t>HUMAN RESOURCE</w:t>
                          </w:r>
                        </w:p>
                      </w:sdtContent>
                    </w:sdt>
                    <w:p w14:paraId="056157CC" w14:textId="77777777" w:rsidR="00EE524F" w:rsidRDefault="00EE524F" w:rsidP="00EE524F">
                      <w:pPr>
                        <w:jc w:val="center"/>
                      </w:pPr>
                    </w:p>
                  </w:txbxContent>
                </v:textbox>
                <w10:wrap anchory="page"/>
                <w10:anchorlock/>
              </v:rect>
            </w:pict>
          </mc:Fallback>
        </mc:AlternateContent>
      </w:r>
    </w:p>
    <w:p w14:paraId="2FA5DF3E" w14:textId="3985E4E4" w:rsidR="005140CB" w:rsidRPr="000B112D" w:rsidRDefault="002C2A52" w:rsidP="000B112D">
      <w:pPr>
        <w:pStyle w:val="Subtitle"/>
      </w:pPr>
      <w:r>
        <w:t xml:space="preserve">To be developed </w:t>
      </w:r>
    </w:p>
    <w:p w14:paraId="552C80F8" w14:textId="5151DC89" w:rsidR="00017EFD" w:rsidRDefault="002B7E7D" w:rsidP="005140CB">
      <w:pPr>
        <w:pStyle w:val="NoSpacing"/>
      </w:pPr>
      <w:r>
        <w:t xml:space="preserve">Human Resource application of </w:t>
      </w:r>
      <w:proofErr w:type="spellStart"/>
      <w:r w:rsidRPr="00475DE3">
        <w:rPr>
          <w:b/>
          <w:bCs/>
        </w:rPr>
        <w:t>Capg</w:t>
      </w:r>
      <w:proofErr w:type="spellEnd"/>
      <w:r w:rsidRPr="00475DE3">
        <w:rPr>
          <w:b/>
          <w:bCs/>
        </w:rPr>
        <w:t xml:space="preserve"> Organization</w:t>
      </w:r>
      <w:r>
        <w:t xml:space="preserve"> recruit</w:t>
      </w:r>
      <w:r w:rsidR="006A49CF">
        <w:t xml:space="preserve"> </w:t>
      </w:r>
      <w:r>
        <w:t xml:space="preserve">employees and mapping them into appropriate department with the specified salary scale. Employees </w:t>
      </w:r>
      <w:proofErr w:type="gramStart"/>
      <w:r>
        <w:t>are allowed</w:t>
      </w:r>
      <w:proofErr w:type="gramEnd"/>
      <w:r>
        <w:t xml:space="preserve"> to move from one department to another </w:t>
      </w:r>
      <w:r w:rsidR="00475DE3">
        <w:t>based</w:t>
      </w:r>
      <w:r>
        <w:t xml:space="preserve"> on </w:t>
      </w:r>
      <w:r w:rsidR="003600AC">
        <w:t xml:space="preserve">the </w:t>
      </w:r>
      <w:r>
        <w:t xml:space="preserve">organization </w:t>
      </w:r>
      <w:r w:rsidR="00475DE3">
        <w:t>demand</w:t>
      </w:r>
      <w:r w:rsidR="00E30E38">
        <w:t>.</w:t>
      </w:r>
      <w:r>
        <w:t xml:space="preserve"> Organization stores </w:t>
      </w:r>
      <w:proofErr w:type="gramStart"/>
      <w:r>
        <w:t>employee’s</w:t>
      </w:r>
      <w:proofErr w:type="gramEnd"/>
      <w:r>
        <w:t xml:space="preserve"> all over experiences</w:t>
      </w:r>
      <w:r w:rsidR="000E34E3">
        <w:t xml:space="preserve"> as a Job History</w:t>
      </w:r>
      <w:r>
        <w:t xml:space="preserve">. </w:t>
      </w:r>
    </w:p>
    <w:p w14:paraId="275C85F5" w14:textId="3D3B16DB" w:rsidR="001273C1" w:rsidRPr="005140CB" w:rsidRDefault="00000000" w:rsidP="005140CB">
      <w:pPr>
        <w:pStyle w:val="Heading1"/>
      </w:pPr>
      <w:sdt>
        <w:sdtPr>
          <w:alias w:val="Overview:"/>
          <w:tag w:val="Overview:"/>
          <w:id w:val="-1324508684"/>
          <w:placeholder>
            <w:docPart w:val="BE52356DE99B425CA0E46881637B7154"/>
          </w:placeholder>
          <w:temporary/>
          <w:showingPlcHdr/>
          <w15:appearance w15:val="hidden"/>
        </w:sdtPr>
        <w:sdtContent>
          <w:r w:rsidR="00386778" w:rsidRPr="005140CB">
            <w:t>Overview</w:t>
          </w:r>
        </w:sdtContent>
      </w:sdt>
      <w:r w:rsidR="00882765">
        <w:t xml:space="preserve"> </w:t>
      </w:r>
      <w:r w:rsidR="00882765">
        <w:tab/>
      </w:r>
      <w:r w:rsidR="00882765">
        <w:tab/>
      </w:r>
      <w:r w:rsidR="00882765">
        <w:tab/>
      </w:r>
      <w:r w:rsidR="00882765">
        <w:tab/>
      </w:r>
      <w:r w:rsidR="00882765">
        <w:tab/>
      </w:r>
      <w:r w:rsidR="00882765">
        <w:tab/>
      </w:r>
      <w:r w:rsidR="00882765">
        <w:tab/>
      </w:r>
      <w:r w:rsidR="00882765">
        <w:tab/>
      </w:r>
      <w:r w:rsidR="00882765">
        <w:tab/>
      </w:r>
      <w:r w:rsidR="00882765">
        <w:tab/>
      </w:r>
      <w:r w:rsidR="00882765">
        <w:tab/>
        <w:t>Team</w:t>
      </w:r>
      <w:r w:rsidR="00882765" w:rsidRPr="00882765">
        <w:t xml:space="preserve"> Size: </w:t>
      </w:r>
      <w:proofErr w:type="gramStart"/>
      <w:r w:rsidR="00882765" w:rsidRPr="00882765">
        <w:t>5</w:t>
      </w:r>
      <w:proofErr w:type="gramEnd"/>
    </w:p>
    <w:p w14:paraId="06F20577" w14:textId="264A8D33" w:rsidR="001273C1" w:rsidRDefault="006A49CF" w:rsidP="00246FA9">
      <w:r>
        <w:t>Human Resource team will add new position according to organization demand</w:t>
      </w:r>
      <w:proofErr w:type="gramStart"/>
      <w:r>
        <w:t xml:space="preserve">.  </w:t>
      </w:r>
      <w:proofErr w:type="gramEnd"/>
      <w:r>
        <w:t>And responsible for below operations.</w:t>
      </w:r>
    </w:p>
    <w:p w14:paraId="1517B4D2" w14:textId="7A57E65D" w:rsidR="006A49CF" w:rsidRDefault="006A49CF" w:rsidP="006A49CF">
      <w:pPr>
        <w:pStyle w:val="ListParagraph"/>
        <w:numPr>
          <w:ilvl w:val="0"/>
          <w:numId w:val="19"/>
        </w:numPr>
      </w:pPr>
      <w:r>
        <w:t>Hiring the employees. Assign employee departments.</w:t>
      </w:r>
    </w:p>
    <w:p w14:paraId="56BE9F8C" w14:textId="12DF7E91" w:rsidR="006A49CF" w:rsidRPr="007C3451" w:rsidRDefault="006A49CF" w:rsidP="006A49CF">
      <w:pPr>
        <w:pStyle w:val="ListParagraph"/>
        <w:numPr>
          <w:ilvl w:val="0"/>
          <w:numId w:val="19"/>
        </w:numPr>
        <w:rPr>
          <w:b/>
          <w:bCs/>
        </w:rPr>
      </w:pPr>
      <w:r>
        <w:t xml:space="preserve">Fixing employee’s commission </w:t>
      </w:r>
      <w:r w:rsidR="007C3451">
        <w:t>percentage</w:t>
      </w:r>
      <w:r>
        <w:t xml:space="preserve">. </w:t>
      </w:r>
      <w:r w:rsidRPr="007C3451">
        <w:rPr>
          <w:b/>
          <w:bCs/>
        </w:rPr>
        <w:t xml:space="preserve">Only employees in </w:t>
      </w:r>
      <w:r w:rsidR="007C3451" w:rsidRPr="007C3451">
        <w:rPr>
          <w:b/>
          <w:bCs/>
        </w:rPr>
        <w:t>sales department</w:t>
      </w:r>
      <w:r w:rsidRPr="007C3451">
        <w:rPr>
          <w:b/>
          <w:bCs/>
        </w:rPr>
        <w:t xml:space="preserve"> </w:t>
      </w:r>
      <w:r w:rsidR="007C3451" w:rsidRPr="007C3451">
        <w:rPr>
          <w:b/>
          <w:bCs/>
        </w:rPr>
        <w:t>eligible</w:t>
      </w:r>
      <w:r w:rsidRPr="007C3451">
        <w:rPr>
          <w:b/>
          <w:bCs/>
        </w:rPr>
        <w:t xml:space="preserve"> for commission percentage</w:t>
      </w:r>
      <w:r w:rsidR="007C3451" w:rsidRPr="007C3451">
        <w:rPr>
          <w:b/>
          <w:bCs/>
        </w:rPr>
        <w:t>.</w:t>
      </w:r>
    </w:p>
    <w:p w14:paraId="23072984" w14:textId="0B7EAAC5" w:rsidR="007C3451" w:rsidRDefault="007C3451" w:rsidP="006A49CF">
      <w:pPr>
        <w:pStyle w:val="ListParagraph"/>
        <w:numPr>
          <w:ilvl w:val="0"/>
          <w:numId w:val="19"/>
        </w:numPr>
      </w:pPr>
      <w:r>
        <w:t xml:space="preserve">Employees salary should </w:t>
      </w:r>
      <w:proofErr w:type="gramStart"/>
      <w:r>
        <w:t>be offered</w:t>
      </w:r>
      <w:proofErr w:type="gramEnd"/>
      <w:r>
        <w:t xml:space="preserve"> based on the Job Title, and it should </w:t>
      </w:r>
      <w:r w:rsidR="009D1FED">
        <w:t>not exceed</w:t>
      </w:r>
      <w:r>
        <w:t xml:space="preserve"> the min and max limit. HR </w:t>
      </w:r>
      <w:r w:rsidR="009D1FED">
        <w:t>need to</w:t>
      </w:r>
      <w:r>
        <w:t xml:space="preserve"> ensure to retain the salary bounda</w:t>
      </w:r>
      <w:r w:rsidR="0007110C">
        <w:t>ry.</w:t>
      </w:r>
    </w:p>
    <w:p w14:paraId="68572A26" w14:textId="598BFBB6" w:rsidR="007C3451" w:rsidRDefault="007C3451" w:rsidP="007C3451">
      <w:r>
        <w:t xml:space="preserve">There are few responsibilities to employees as well, which </w:t>
      </w:r>
      <w:proofErr w:type="gramStart"/>
      <w:r>
        <w:t>is mentioned</w:t>
      </w:r>
      <w:proofErr w:type="gramEnd"/>
      <w:r>
        <w:t xml:space="preserve"> below:</w:t>
      </w:r>
    </w:p>
    <w:p w14:paraId="6A445AA5" w14:textId="4738D530" w:rsidR="007C3451" w:rsidRDefault="007C3451" w:rsidP="007C3451">
      <w:pPr>
        <w:pStyle w:val="ListParagraph"/>
        <w:numPr>
          <w:ilvl w:val="0"/>
          <w:numId w:val="20"/>
        </w:numPr>
      </w:pPr>
      <w:r>
        <w:t>Providing their personal information like first</w:t>
      </w:r>
      <w:r w:rsidR="008F783D">
        <w:t xml:space="preserve"> </w:t>
      </w:r>
      <w:r>
        <w:t>name, last</w:t>
      </w:r>
      <w:r w:rsidR="008F783D">
        <w:t xml:space="preserve"> </w:t>
      </w:r>
      <w:r>
        <w:t xml:space="preserve">name, </w:t>
      </w:r>
      <w:proofErr w:type="gramStart"/>
      <w:r>
        <w:t>email</w:t>
      </w:r>
      <w:proofErr w:type="gramEnd"/>
      <w:r>
        <w:t xml:space="preserve"> and phone number.</w:t>
      </w:r>
    </w:p>
    <w:p w14:paraId="50756713" w14:textId="0C01AA73" w:rsidR="007C3451" w:rsidRDefault="007C3451" w:rsidP="007C3451">
      <w:pPr>
        <w:pStyle w:val="ListParagraph"/>
        <w:numPr>
          <w:ilvl w:val="0"/>
          <w:numId w:val="20"/>
        </w:numPr>
      </w:pPr>
      <w:r>
        <w:t xml:space="preserve">Update their email and phone number if </w:t>
      </w:r>
      <w:r w:rsidR="001044E8">
        <w:t xml:space="preserve">there </w:t>
      </w:r>
      <w:r w:rsidR="006A1051">
        <w:t>are</w:t>
      </w:r>
      <w:r w:rsidR="001044E8">
        <w:t xml:space="preserve"> </w:t>
      </w:r>
      <w:r>
        <w:t>any changes.</w:t>
      </w:r>
    </w:p>
    <w:p w14:paraId="34C3193E" w14:textId="31C9844F" w:rsidR="007C3451" w:rsidRDefault="007C3451" w:rsidP="007C3451">
      <w:pPr>
        <w:pStyle w:val="ListParagraph"/>
        <w:numPr>
          <w:ilvl w:val="0"/>
          <w:numId w:val="20"/>
        </w:numPr>
      </w:pPr>
      <w:r>
        <w:t>Can view their department details.</w:t>
      </w:r>
    </w:p>
    <w:p w14:paraId="301AAAF8" w14:textId="69D382CF" w:rsidR="007C3451" w:rsidRDefault="007C3451" w:rsidP="007C3451">
      <w:pPr>
        <w:pStyle w:val="ListParagraph"/>
        <w:numPr>
          <w:ilvl w:val="0"/>
          <w:numId w:val="20"/>
        </w:numPr>
      </w:pPr>
      <w:r>
        <w:t xml:space="preserve">They can see the list of employees working on same location. They </w:t>
      </w:r>
      <w:proofErr w:type="gramStart"/>
      <w:r>
        <w:t>are allowed</w:t>
      </w:r>
      <w:proofErr w:type="gramEnd"/>
      <w:r>
        <w:t xml:space="preserve"> to see only</w:t>
      </w:r>
      <w:r w:rsidR="00013945">
        <w:t xml:space="preserve"> other employee’s</w:t>
      </w:r>
      <w:r>
        <w:t xml:space="preserve"> email and phone number </w:t>
      </w:r>
      <w:r w:rsidR="00013945">
        <w:t xml:space="preserve">if they </w:t>
      </w:r>
      <w:r w:rsidR="006A1051">
        <w:t>belong</w:t>
      </w:r>
      <w:r w:rsidR="00013945">
        <w:t xml:space="preserve"> to</w:t>
      </w:r>
      <w:r>
        <w:t xml:space="preserve"> same location.</w:t>
      </w:r>
    </w:p>
    <w:p w14:paraId="082F0B90" w14:textId="31FF8714" w:rsidR="00AF720D" w:rsidRDefault="00AF720D" w:rsidP="00AF720D">
      <w:r>
        <w:t xml:space="preserve">There are </w:t>
      </w:r>
      <w:proofErr w:type="gramStart"/>
      <w:r>
        <w:t>3</w:t>
      </w:r>
      <w:proofErr w:type="gramEnd"/>
      <w:r>
        <w:t xml:space="preserve"> different roles in this portal: </w:t>
      </w:r>
      <w:r w:rsidRPr="00AF720D">
        <w:rPr>
          <w:b/>
          <w:bCs/>
        </w:rPr>
        <w:t>Admin, HR team and employee</w:t>
      </w:r>
      <w:r>
        <w:t xml:space="preserve">. You need provide proper responsibilities to all </w:t>
      </w:r>
      <w:proofErr w:type="gramStart"/>
      <w:r>
        <w:t>3</w:t>
      </w:r>
      <w:proofErr w:type="gramEnd"/>
      <w:r>
        <w:t xml:space="preserve"> roles using security framework.</w:t>
      </w:r>
    </w:p>
    <w:p w14:paraId="5D311F5D" w14:textId="1E9B7795" w:rsidR="007C3451" w:rsidRDefault="007C3451" w:rsidP="007C3451">
      <w:r>
        <w:t>Considering the above business case, you need to creat</w:t>
      </w:r>
      <w:r w:rsidR="009D1FED">
        <w:t>e</w:t>
      </w:r>
      <w:r>
        <w:t xml:space="preserve"> below endpoints:</w:t>
      </w:r>
    </w:p>
    <w:p w14:paraId="7A669E5E" w14:textId="41FF4191" w:rsidR="00F54DA3" w:rsidRPr="005A787E" w:rsidRDefault="00705F7D">
      <w:pPr>
        <w:rPr>
          <w:b/>
          <w:bCs/>
        </w:rPr>
      </w:pPr>
      <w:r w:rsidRPr="005A787E">
        <w:rPr>
          <w:b/>
          <w:bCs/>
        </w:rPr>
        <w:t>Step1:</w:t>
      </w:r>
      <w:r w:rsidR="00231D6B" w:rsidRPr="005A787E">
        <w:rPr>
          <w:b/>
          <w:bCs/>
        </w:rPr>
        <w:t xml:space="preserve"> </w:t>
      </w:r>
    </w:p>
    <w:p w14:paraId="7B10EF43" w14:textId="683C2624" w:rsidR="00231D6B" w:rsidRDefault="00231D6B" w:rsidP="00231D6B">
      <w:pPr>
        <w:pStyle w:val="ListParagraph"/>
        <w:numPr>
          <w:ilvl w:val="0"/>
          <w:numId w:val="15"/>
        </w:numPr>
      </w:pPr>
      <w:r>
        <w:t>All Rest API request and response format must be in JSON.</w:t>
      </w:r>
    </w:p>
    <w:p w14:paraId="55E29F0B" w14:textId="2252F49B" w:rsidR="00231D6B" w:rsidRDefault="00231D6B" w:rsidP="00231D6B">
      <w:pPr>
        <w:pStyle w:val="ListParagraph"/>
        <w:numPr>
          <w:ilvl w:val="0"/>
          <w:numId w:val="15"/>
        </w:numPr>
      </w:pPr>
      <w:r>
        <w:t>200, 201, 400, 404, 401, 500, 505 – use appropriate http status code in your response</w:t>
      </w:r>
      <w:r w:rsidR="004553F8">
        <w:t xml:space="preserve"> object</w:t>
      </w:r>
      <w:r>
        <w:t>.</w:t>
      </w:r>
    </w:p>
    <w:p w14:paraId="3AECE422" w14:textId="2CA2C886" w:rsidR="00DE644F" w:rsidRDefault="00DE644F" w:rsidP="00231D6B">
      <w:pPr>
        <w:pStyle w:val="ListParagraph"/>
        <w:numPr>
          <w:ilvl w:val="0"/>
          <w:numId w:val="15"/>
        </w:numPr>
      </w:pPr>
      <w:proofErr w:type="gramStart"/>
      <w:r>
        <w:t>Handle</w:t>
      </w:r>
      <w:proofErr w:type="gramEnd"/>
      <w:r>
        <w:t xml:space="preserve"> the Rest exception</w:t>
      </w:r>
      <w:r w:rsidR="00C045EC">
        <w:t>s</w:t>
      </w:r>
      <w:r>
        <w:t xml:space="preserve"> </w:t>
      </w:r>
      <w:r w:rsidR="00C045EC">
        <w:t>globally using Rest exception handler for all endpoints</w:t>
      </w:r>
      <w:r>
        <w:t>.</w:t>
      </w:r>
      <w:r w:rsidR="00C045EC">
        <w:t xml:space="preserve"> </w:t>
      </w:r>
    </w:p>
    <w:p w14:paraId="02D79AEA" w14:textId="77777777" w:rsidR="00D75840" w:rsidRDefault="00D75840" w:rsidP="00D75840">
      <w:pPr>
        <w:pStyle w:val="ListParagraph"/>
        <w:numPr>
          <w:ilvl w:val="0"/>
          <w:numId w:val="15"/>
        </w:numPr>
      </w:pPr>
      <w:r>
        <w:t xml:space="preserve">Sample Error Responses </w:t>
      </w:r>
      <w:proofErr w:type="gramStart"/>
      <w:r>
        <w:t>are shown</w:t>
      </w:r>
      <w:proofErr w:type="gramEnd"/>
      <w:r>
        <w:t xml:space="preserve"> in below table, participants to identify error paths for all the Endpoints.</w:t>
      </w:r>
    </w:p>
    <w:p w14:paraId="2821A2D0" w14:textId="1A2F52F6" w:rsidR="00C045EC" w:rsidRDefault="00ED0137" w:rsidP="00231D6B">
      <w:pPr>
        <w:pStyle w:val="ListParagraph"/>
        <w:numPr>
          <w:ilvl w:val="0"/>
          <w:numId w:val="15"/>
        </w:numPr>
      </w:pPr>
      <w:proofErr w:type="gramStart"/>
      <w:r>
        <w:t>Test</w:t>
      </w:r>
      <w:proofErr w:type="gramEnd"/>
      <w:r>
        <w:t xml:space="preserve"> your Rest </w:t>
      </w:r>
      <w:proofErr w:type="spellStart"/>
      <w:r>
        <w:t>Api</w:t>
      </w:r>
      <w:proofErr w:type="spellEnd"/>
      <w:r>
        <w:t xml:space="preserve"> using Junit</w:t>
      </w:r>
      <w:r w:rsidR="00F17DDE">
        <w:t xml:space="preserve"> and Mockito</w:t>
      </w:r>
      <w:r>
        <w:t>.</w:t>
      </w:r>
    </w:p>
    <w:p w14:paraId="4A7411FA" w14:textId="7859EB3F" w:rsidR="00D75840" w:rsidRDefault="00D75840" w:rsidP="00D75840">
      <w:pPr>
        <w:pStyle w:val="ListParagraph"/>
        <w:numPr>
          <w:ilvl w:val="0"/>
          <w:numId w:val="15"/>
        </w:numPr>
      </w:pPr>
      <w:r>
        <w:t xml:space="preserve">You should not alter database schema under any circumstances except wherever changes </w:t>
      </w:r>
      <w:proofErr w:type="gramStart"/>
      <w:r>
        <w:t>are mentioned</w:t>
      </w:r>
      <w:proofErr w:type="gramEnd"/>
      <w:r>
        <w:t xml:space="preserve"> explicitly.</w:t>
      </w:r>
    </w:p>
    <w:p w14:paraId="3BAA7817" w14:textId="315ED962" w:rsidR="00D36E3B" w:rsidRPr="00F6651E" w:rsidRDefault="00D75840" w:rsidP="00C877F3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All </w:t>
      </w:r>
      <w:r w:rsidR="00F6651E">
        <w:t>PUT</w:t>
      </w:r>
      <w:r>
        <w:t xml:space="preserve"> and POST requests </w:t>
      </w:r>
      <w:proofErr w:type="gramStart"/>
      <w:r>
        <w:t>are secured</w:t>
      </w:r>
      <w:proofErr w:type="gramEnd"/>
      <w:r w:rsidR="00D36E3B" w:rsidRPr="00F6651E">
        <w:rPr>
          <w:b/>
          <w:bCs/>
        </w:rPr>
        <w:br w:type="page"/>
      </w:r>
    </w:p>
    <w:p w14:paraId="268FECBE" w14:textId="3850CA97" w:rsidR="002F5851" w:rsidRPr="002F5851" w:rsidRDefault="002F5851" w:rsidP="0005748A"/>
    <w:tbl>
      <w:tblPr>
        <w:tblStyle w:val="ProposalTable1"/>
        <w:tblW w:w="10543" w:type="dxa"/>
        <w:tblInd w:w="-625" w:type="dxa"/>
        <w:tblLook w:val="04A0" w:firstRow="1" w:lastRow="0" w:firstColumn="1" w:lastColumn="0" w:noHBand="0" w:noVBand="1"/>
      </w:tblPr>
      <w:tblGrid>
        <w:gridCol w:w="1940"/>
        <w:gridCol w:w="1482"/>
        <w:gridCol w:w="2174"/>
        <w:gridCol w:w="1675"/>
        <w:gridCol w:w="3272"/>
      </w:tblGrid>
      <w:tr w:rsidR="0005748A" w:rsidRPr="00705F7D" w14:paraId="5BF1C8E2" w14:textId="77777777" w:rsidTr="005672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"/>
        </w:trPr>
        <w:tc>
          <w:tcPr>
            <w:tcW w:w="0" w:type="auto"/>
          </w:tcPr>
          <w:p w14:paraId="30D89627" w14:textId="77777777" w:rsidR="0005748A" w:rsidRPr="00705F7D" w:rsidRDefault="0005748A" w:rsidP="00C34CB2">
            <w:r>
              <w:t>Endpoints</w:t>
            </w:r>
          </w:p>
        </w:tc>
        <w:tc>
          <w:tcPr>
            <w:tcW w:w="1482" w:type="dxa"/>
          </w:tcPr>
          <w:p w14:paraId="00052A04" w14:textId="77777777" w:rsidR="0005748A" w:rsidRPr="00705F7D" w:rsidRDefault="0005748A" w:rsidP="00C34CB2">
            <w:r>
              <w:t>HTTP Verb/Method</w:t>
            </w:r>
          </w:p>
        </w:tc>
        <w:tc>
          <w:tcPr>
            <w:tcW w:w="2174" w:type="dxa"/>
          </w:tcPr>
          <w:p w14:paraId="612998BE" w14:textId="77777777" w:rsidR="0005748A" w:rsidRDefault="0005748A" w:rsidP="00C34CB2">
            <w:r>
              <w:t>Description</w:t>
            </w:r>
          </w:p>
        </w:tc>
        <w:tc>
          <w:tcPr>
            <w:tcW w:w="0" w:type="auto"/>
          </w:tcPr>
          <w:p w14:paraId="13D5A132" w14:textId="77777777" w:rsidR="0005748A" w:rsidRDefault="0005748A" w:rsidP="00C34CB2">
            <w:r>
              <w:t>Success Response</w:t>
            </w:r>
          </w:p>
        </w:tc>
        <w:tc>
          <w:tcPr>
            <w:tcW w:w="0" w:type="auto"/>
          </w:tcPr>
          <w:p w14:paraId="0595B949" w14:textId="77777777" w:rsidR="0005748A" w:rsidRDefault="0005748A" w:rsidP="00C34CB2">
            <w:r>
              <w:t>Error Response</w:t>
            </w:r>
          </w:p>
        </w:tc>
      </w:tr>
      <w:tr w:rsidR="0056726B" w:rsidRPr="00705F7D" w14:paraId="38CE0804" w14:textId="77777777" w:rsidTr="0056726B">
        <w:trPr>
          <w:trHeight w:val="86"/>
        </w:trPr>
        <w:tc>
          <w:tcPr>
            <w:tcW w:w="0" w:type="auto"/>
          </w:tcPr>
          <w:p w14:paraId="65B47C1D" w14:textId="66DDA594" w:rsidR="0056726B" w:rsidRPr="00705F7D" w:rsidRDefault="0056726B" w:rsidP="0056726B">
            <w:r>
              <w:t>/</w:t>
            </w:r>
            <w:proofErr w:type="spellStart"/>
            <w:r>
              <w:t>api</w:t>
            </w:r>
            <w:proofErr w:type="spellEnd"/>
            <w:r>
              <w:t>/v1/country</w:t>
            </w:r>
          </w:p>
        </w:tc>
        <w:tc>
          <w:tcPr>
            <w:tcW w:w="1482" w:type="dxa"/>
          </w:tcPr>
          <w:p w14:paraId="580A4198" w14:textId="77777777" w:rsidR="0056726B" w:rsidRPr="00705F7D" w:rsidRDefault="0056726B" w:rsidP="0056726B">
            <w:r>
              <w:t>POST</w:t>
            </w:r>
          </w:p>
        </w:tc>
        <w:tc>
          <w:tcPr>
            <w:tcW w:w="2174" w:type="dxa"/>
          </w:tcPr>
          <w:p w14:paraId="1C8354FD" w14:textId="1F5B0F22" w:rsidR="0056726B" w:rsidRDefault="0056726B" w:rsidP="0056726B">
            <w:r>
              <w:t>Add new country</w:t>
            </w:r>
          </w:p>
        </w:tc>
        <w:tc>
          <w:tcPr>
            <w:tcW w:w="0" w:type="auto"/>
          </w:tcPr>
          <w:p w14:paraId="75602F8B" w14:textId="392411CB" w:rsidR="0056726B" w:rsidRDefault="0056726B" w:rsidP="0056726B">
            <w:r>
              <w:t>String: Record Created Successfully</w:t>
            </w:r>
          </w:p>
        </w:tc>
        <w:tc>
          <w:tcPr>
            <w:tcW w:w="0" w:type="auto"/>
          </w:tcPr>
          <w:p w14:paraId="060CEC33" w14:textId="0FAA9C30" w:rsidR="0056726B" w:rsidRDefault="0056726B" w:rsidP="0056726B"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F310E7" w:rsidRPr="00705F7D" w14:paraId="22AA8C43" w14:textId="77777777" w:rsidTr="0056726B">
        <w:trPr>
          <w:trHeight w:val="171"/>
        </w:trPr>
        <w:tc>
          <w:tcPr>
            <w:tcW w:w="0" w:type="auto"/>
          </w:tcPr>
          <w:p w14:paraId="03A19B39" w14:textId="5740AEB5" w:rsidR="00F310E7" w:rsidRDefault="00F310E7" w:rsidP="00F310E7">
            <w:r>
              <w:t>/</w:t>
            </w:r>
            <w:proofErr w:type="spellStart"/>
            <w:r>
              <w:t>api</w:t>
            </w:r>
            <w:proofErr w:type="spellEnd"/>
            <w:r>
              <w:t>/v1/country</w:t>
            </w:r>
          </w:p>
        </w:tc>
        <w:tc>
          <w:tcPr>
            <w:tcW w:w="1482" w:type="dxa"/>
          </w:tcPr>
          <w:p w14:paraId="69CC9F17" w14:textId="787C4C61" w:rsidR="00F310E7" w:rsidRDefault="00F310E7" w:rsidP="00F310E7">
            <w:r>
              <w:t>PUT</w:t>
            </w:r>
          </w:p>
        </w:tc>
        <w:tc>
          <w:tcPr>
            <w:tcW w:w="2174" w:type="dxa"/>
          </w:tcPr>
          <w:p w14:paraId="6A0016D6" w14:textId="7C4C6BC3" w:rsidR="00F310E7" w:rsidRDefault="00F310E7" w:rsidP="00F310E7">
            <w:r>
              <w:t>Modify the</w:t>
            </w:r>
            <w:r>
              <w:t xml:space="preserve"> country</w:t>
            </w:r>
          </w:p>
        </w:tc>
        <w:tc>
          <w:tcPr>
            <w:tcW w:w="0" w:type="auto"/>
          </w:tcPr>
          <w:p w14:paraId="2078F5A6" w14:textId="308D7CA9" w:rsidR="00F310E7" w:rsidRDefault="0056726B" w:rsidP="00F310E7">
            <w:r>
              <w:t xml:space="preserve">String: Record </w:t>
            </w:r>
            <w:r>
              <w:t>Modified</w:t>
            </w:r>
            <w:r>
              <w:t xml:space="preserve"> Successfully</w:t>
            </w:r>
          </w:p>
        </w:tc>
        <w:tc>
          <w:tcPr>
            <w:tcW w:w="0" w:type="auto"/>
          </w:tcPr>
          <w:p w14:paraId="5B7495FA" w14:textId="352FCDB9" w:rsidR="00F310E7" w:rsidRDefault="0056726B" w:rsidP="00F310E7"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F310E7" w:rsidRPr="00705F7D" w14:paraId="130D75DC" w14:textId="77777777" w:rsidTr="0056726B">
        <w:trPr>
          <w:trHeight w:val="171"/>
        </w:trPr>
        <w:tc>
          <w:tcPr>
            <w:tcW w:w="0" w:type="auto"/>
          </w:tcPr>
          <w:p w14:paraId="2FB89608" w14:textId="067D3B1E" w:rsidR="00F310E7" w:rsidRDefault="00F310E7" w:rsidP="00F310E7">
            <w:r>
              <w:t>/</w:t>
            </w:r>
            <w:proofErr w:type="spellStart"/>
            <w:r>
              <w:t>api</w:t>
            </w:r>
            <w:proofErr w:type="spellEnd"/>
            <w:r>
              <w:t>/v1/country</w:t>
            </w:r>
          </w:p>
        </w:tc>
        <w:tc>
          <w:tcPr>
            <w:tcW w:w="1482" w:type="dxa"/>
          </w:tcPr>
          <w:p w14:paraId="57608C9E" w14:textId="60265E3A" w:rsidR="00F310E7" w:rsidRDefault="00F310E7" w:rsidP="00F310E7">
            <w:r>
              <w:t>GET</w:t>
            </w:r>
          </w:p>
        </w:tc>
        <w:tc>
          <w:tcPr>
            <w:tcW w:w="2174" w:type="dxa"/>
          </w:tcPr>
          <w:p w14:paraId="2DFF6FD4" w14:textId="69FF9CDD" w:rsidR="00F310E7" w:rsidRDefault="00F310E7" w:rsidP="00F310E7">
            <w:r>
              <w:t>List all Country</w:t>
            </w:r>
          </w:p>
        </w:tc>
        <w:tc>
          <w:tcPr>
            <w:tcW w:w="0" w:type="auto"/>
          </w:tcPr>
          <w:p w14:paraId="3B71D71B" w14:textId="35A8EA59" w:rsidR="00F310E7" w:rsidRDefault="0056726B" w:rsidP="00F310E7">
            <w:r>
              <w:t xml:space="preserve">Collection of </w:t>
            </w:r>
            <w:r>
              <w:t>Country</w:t>
            </w:r>
          </w:p>
        </w:tc>
        <w:tc>
          <w:tcPr>
            <w:tcW w:w="0" w:type="auto"/>
          </w:tcPr>
          <w:p w14:paraId="1955FE67" w14:textId="77777777" w:rsidR="00F310E7" w:rsidRDefault="00F310E7" w:rsidP="00F310E7"/>
        </w:tc>
      </w:tr>
      <w:tr w:rsidR="00F310E7" w:rsidRPr="00705F7D" w14:paraId="5CB47B78" w14:textId="77777777" w:rsidTr="0056726B">
        <w:trPr>
          <w:trHeight w:val="171"/>
        </w:trPr>
        <w:tc>
          <w:tcPr>
            <w:tcW w:w="0" w:type="auto"/>
          </w:tcPr>
          <w:p w14:paraId="241E0536" w14:textId="34F20C84" w:rsidR="00F310E7" w:rsidRDefault="00F310E7" w:rsidP="00F310E7">
            <w:r>
              <w:t>/</w:t>
            </w:r>
            <w:proofErr w:type="spellStart"/>
            <w:r>
              <w:t>api</w:t>
            </w:r>
            <w:proofErr w:type="spellEnd"/>
            <w:r>
              <w:t>/v1/country</w:t>
            </w:r>
            <w:r>
              <w:t>/{id}</w:t>
            </w:r>
          </w:p>
        </w:tc>
        <w:tc>
          <w:tcPr>
            <w:tcW w:w="1482" w:type="dxa"/>
          </w:tcPr>
          <w:p w14:paraId="2EBAAC94" w14:textId="581966D1" w:rsidR="00F310E7" w:rsidRDefault="00F310E7" w:rsidP="00F310E7">
            <w:r>
              <w:t>DELETE</w:t>
            </w:r>
          </w:p>
        </w:tc>
        <w:tc>
          <w:tcPr>
            <w:tcW w:w="2174" w:type="dxa"/>
          </w:tcPr>
          <w:p w14:paraId="4A7B79F0" w14:textId="6467D8D9" w:rsidR="00F310E7" w:rsidRDefault="00F310E7" w:rsidP="00F310E7">
            <w:r>
              <w:t>Delete</w:t>
            </w:r>
            <w:r>
              <w:t xml:space="preserve"> country</w:t>
            </w:r>
            <w:r>
              <w:t xml:space="preserve"> by Id.</w:t>
            </w:r>
          </w:p>
        </w:tc>
        <w:tc>
          <w:tcPr>
            <w:tcW w:w="0" w:type="auto"/>
          </w:tcPr>
          <w:p w14:paraId="7E01D3A9" w14:textId="77777777" w:rsidR="00F310E7" w:rsidRDefault="00F310E7" w:rsidP="00F310E7"/>
        </w:tc>
        <w:tc>
          <w:tcPr>
            <w:tcW w:w="0" w:type="auto"/>
          </w:tcPr>
          <w:p w14:paraId="2721F4AE" w14:textId="77777777" w:rsidR="00F310E7" w:rsidRDefault="00F310E7" w:rsidP="00F310E7"/>
        </w:tc>
      </w:tr>
      <w:tr w:rsidR="0056726B" w:rsidRPr="00705F7D" w14:paraId="4175E705" w14:textId="77777777" w:rsidTr="0056726B">
        <w:trPr>
          <w:trHeight w:val="171"/>
        </w:trPr>
        <w:tc>
          <w:tcPr>
            <w:tcW w:w="0" w:type="auto"/>
          </w:tcPr>
          <w:p w14:paraId="6979C33A" w14:textId="47AEA9E5" w:rsidR="0056726B" w:rsidRDefault="0056726B" w:rsidP="0056726B">
            <w:r>
              <w:t>/</w:t>
            </w:r>
            <w:proofErr w:type="spellStart"/>
            <w:r>
              <w:t>api</w:t>
            </w:r>
            <w:proofErr w:type="spellEnd"/>
            <w:r>
              <w:t>/v1/country/{id}</w:t>
            </w:r>
          </w:p>
        </w:tc>
        <w:tc>
          <w:tcPr>
            <w:tcW w:w="1482" w:type="dxa"/>
          </w:tcPr>
          <w:p w14:paraId="7F438546" w14:textId="048DDA91" w:rsidR="0056726B" w:rsidRDefault="0056726B" w:rsidP="0056726B">
            <w:r>
              <w:t>GET</w:t>
            </w:r>
          </w:p>
        </w:tc>
        <w:tc>
          <w:tcPr>
            <w:tcW w:w="2174" w:type="dxa"/>
          </w:tcPr>
          <w:p w14:paraId="5C5CBC46" w14:textId="77090659" w:rsidR="0056726B" w:rsidRDefault="0056726B" w:rsidP="0056726B">
            <w:r>
              <w:t>Search Country by Id.</w:t>
            </w:r>
          </w:p>
        </w:tc>
        <w:tc>
          <w:tcPr>
            <w:tcW w:w="0" w:type="auto"/>
          </w:tcPr>
          <w:p w14:paraId="6CAFAE5B" w14:textId="4898FC20" w:rsidR="0056726B" w:rsidRDefault="0056726B" w:rsidP="0056726B">
            <w:r>
              <w:t>Country</w:t>
            </w:r>
          </w:p>
        </w:tc>
        <w:tc>
          <w:tcPr>
            <w:tcW w:w="0" w:type="auto"/>
          </w:tcPr>
          <w:p w14:paraId="2AC0CC9A" w14:textId="77777777" w:rsidR="0056726B" w:rsidRDefault="0056726B" w:rsidP="0056726B"/>
        </w:tc>
      </w:tr>
    </w:tbl>
    <w:p w14:paraId="1315179B" w14:textId="77777777" w:rsidR="00B6489C" w:rsidRDefault="00B6489C">
      <w:pPr>
        <w:rPr>
          <w:b/>
          <w:bCs/>
        </w:rPr>
      </w:pPr>
    </w:p>
    <w:p w14:paraId="06850F71" w14:textId="556BB061" w:rsidR="00B6489C" w:rsidRDefault="00B6489C">
      <w:pPr>
        <w:rPr>
          <w:b/>
          <w:bCs/>
        </w:rPr>
      </w:pPr>
    </w:p>
    <w:p w14:paraId="1F5A5CAC" w14:textId="68A1E762" w:rsidR="0056726B" w:rsidRDefault="0056726B">
      <w:pPr>
        <w:rPr>
          <w:b/>
          <w:bCs/>
        </w:rPr>
      </w:pPr>
    </w:p>
    <w:tbl>
      <w:tblPr>
        <w:tblStyle w:val="ProposalTable1"/>
        <w:tblW w:w="10543" w:type="dxa"/>
        <w:tblInd w:w="-625" w:type="dxa"/>
        <w:tblLook w:val="04A0" w:firstRow="1" w:lastRow="0" w:firstColumn="1" w:lastColumn="0" w:noHBand="0" w:noVBand="1"/>
      </w:tblPr>
      <w:tblGrid>
        <w:gridCol w:w="2452"/>
        <w:gridCol w:w="1482"/>
        <w:gridCol w:w="2174"/>
        <w:gridCol w:w="1505"/>
        <w:gridCol w:w="2930"/>
      </w:tblGrid>
      <w:tr w:rsidR="00A25BB0" w:rsidRPr="00705F7D" w14:paraId="585BA9FE" w14:textId="77777777" w:rsidTr="00D36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1"/>
        </w:trPr>
        <w:tc>
          <w:tcPr>
            <w:tcW w:w="0" w:type="auto"/>
          </w:tcPr>
          <w:p w14:paraId="137C94F3" w14:textId="2BAE5E5C" w:rsidR="00A25BB0" w:rsidRPr="00705F7D" w:rsidRDefault="00A25BB0" w:rsidP="00A25BB0">
            <w:r>
              <w:t>Endpoints</w:t>
            </w:r>
          </w:p>
        </w:tc>
        <w:tc>
          <w:tcPr>
            <w:tcW w:w="1482" w:type="dxa"/>
          </w:tcPr>
          <w:p w14:paraId="2D6ADD42" w14:textId="0FD111B3" w:rsidR="00A25BB0" w:rsidRPr="00705F7D" w:rsidRDefault="00A25BB0" w:rsidP="00A25BB0">
            <w:r>
              <w:t>HTTP Verb/Method</w:t>
            </w:r>
          </w:p>
        </w:tc>
        <w:tc>
          <w:tcPr>
            <w:tcW w:w="2174" w:type="dxa"/>
          </w:tcPr>
          <w:p w14:paraId="77B7028B" w14:textId="493017C0" w:rsidR="00A25BB0" w:rsidRPr="00705F7D" w:rsidRDefault="00A25BB0" w:rsidP="00A25BB0">
            <w:r>
              <w:t>Description</w:t>
            </w:r>
          </w:p>
        </w:tc>
        <w:tc>
          <w:tcPr>
            <w:tcW w:w="0" w:type="auto"/>
          </w:tcPr>
          <w:p w14:paraId="42E978F8" w14:textId="4A53C51A" w:rsidR="00A25BB0" w:rsidRPr="00705F7D" w:rsidRDefault="00A25BB0" w:rsidP="00A25BB0">
            <w:r>
              <w:t>Success Response</w:t>
            </w:r>
          </w:p>
        </w:tc>
        <w:tc>
          <w:tcPr>
            <w:tcW w:w="0" w:type="auto"/>
          </w:tcPr>
          <w:p w14:paraId="11D2A048" w14:textId="1B1439D3" w:rsidR="00A25BB0" w:rsidRPr="00705F7D" w:rsidRDefault="00A25BB0" w:rsidP="00A25BB0">
            <w:r>
              <w:t>Error Response</w:t>
            </w:r>
          </w:p>
        </w:tc>
      </w:tr>
      <w:tr w:rsidR="00A25BB0" w:rsidRPr="00705F7D" w14:paraId="79B08E8B" w14:textId="77777777" w:rsidTr="00D3694C">
        <w:trPr>
          <w:trHeight w:val="171"/>
        </w:trPr>
        <w:tc>
          <w:tcPr>
            <w:tcW w:w="0" w:type="auto"/>
          </w:tcPr>
          <w:p w14:paraId="2948404D" w14:textId="56271CB9" w:rsidR="00A25BB0" w:rsidRDefault="00A25BB0" w:rsidP="00A25BB0"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r>
              <w:t>region</w:t>
            </w:r>
          </w:p>
        </w:tc>
        <w:tc>
          <w:tcPr>
            <w:tcW w:w="1482" w:type="dxa"/>
          </w:tcPr>
          <w:p w14:paraId="53D79BDE" w14:textId="18D3B25C" w:rsidR="00A25BB0" w:rsidRDefault="00A25BB0" w:rsidP="00A25BB0">
            <w:r>
              <w:t>POST</w:t>
            </w:r>
          </w:p>
        </w:tc>
        <w:tc>
          <w:tcPr>
            <w:tcW w:w="2174" w:type="dxa"/>
          </w:tcPr>
          <w:p w14:paraId="118381F2" w14:textId="554B6BE1" w:rsidR="00A25BB0" w:rsidRDefault="00A25BB0" w:rsidP="00A25BB0">
            <w:r>
              <w:t xml:space="preserve">Add new </w:t>
            </w:r>
            <w:r>
              <w:t>Region</w:t>
            </w:r>
          </w:p>
        </w:tc>
        <w:tc>
          <w:tcPr>
            <w:tcW w:w="0" w:type="auto"/>
          </w:tcPr>
          <w:p w14:paraId="7D1CE2C6" w14:textId="20DDB670" w:rsidR="00A25BB0" w:rsidRDefault="00A25BB0" w:rsidP="00A25BB0">
            <w:r>
              <w:t>String: Record Created Successfully</w:t>
            </w:r>
          </w:p>
        </w:tc>
        <w:tc>
          <w:tcPr>
            <w:tcW w:w="0" w:type="auto"/>
          </w:tcPr>
          <w:p w14:paraId="5834B92B" w14:textId="74ACA5A0" w:rsidR="00A25BB0" w:rsidRDefault="00A25BB0" w:rsidP="00A25BB0"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A25BB0" w:rsidRPr="00705F7D" w14:paraId="562042A9" w14:textId="77777777" w:rsidTr="00D3694C">
        <w:trPr>
          <w:trHeight w:val="171"/>
        </w:trPr>
        <w:tc>
          <w:tcPr>
            <w:tcW w:w="0" w:type="auto"/>
          </w:tcPr>
          <w:p w14:paraId="2954881B" w14:textId="63D0A3C1" w:rsidR="00A25BB0" w:rsidRDefault="00A25BB0" w:rsidP="00A25BB0">
            <w:r>
              <w:t>/</w:t>
            </w:r>
            <w:proofErr w:type="spellStart"/>
            <w:r>
              <w:t>api</w:t>
            </w:r>
            <w:proofErr w:type="spellEnd"/>
            <w:r>
              <w:t>/v1/region</w:t>
            </w:r>
          </w:p>
        </w:tc>
        <w:tc>
          <w:tcPr>
            <w:tcW w:w="1482" w:type="dxa"/>
          </w:tcPr>
          <w:p w14:paraId="2AF62DA8" w14:textId="5328A0D1" w:rsidR="00A25BB0" w:rsidRDefault="00A25BB0" w:rsidP="00A25BB0">
            <w:r>
              <w:t>PUT</w:t>
            </w:r>
          </w:p>
        </w:tc>
        <w:tc>
          <w:tcPr>
            <w:tcW w:w="2174" w:type="dxa"/>
          </w:tcPr>
          <w:p w14:paraId="41424233" w14:textId="2D79AE07" w:rsidR="00A25BB0" w:rsidRDefault="00A25BB0" w:rsidP="00A25BB0">
            <w:r>
              <w:t>Modify the Region</w:t>
            </w:r>
          </w:p>
        </w:tc>
        <w:tc>
          <w:tcPr>
            <w:tcW w:w="0" w:type="auto"/>
          </w:tcPr>
          <w:p w14:paraId="25F272E6" w14:textId="1E95E333" w:rsidR="00A25BB0" w:rsidRDefault="00A25BB0" w:rsidP="00A25BB0">
            <w:r>
              <w:t>String: Record Modified Successfully</w:t>
            </w:r>
          </w:p>
        </w:tc>
        <w:tc>
          <w:tcPr>
            <w:tcW w:w="0" w:type="auto"/>
          </w:tcPr>
          <w:p w14:paraId="612EA942" w14:textId="7739DD50" w:rsidR="00A25BB0" w:rsidRDefault="00A25BB0" w:rsidP="00A25BB0"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A25BB0" w:rsidRPr="00705F7D" w14:paraId="0778FCBC" w14:textId="77777777" w:rsidTr="00D3694C">
        <w:trPr>
          <w:trHeight w:val="171"/>
        </w:trPr>
        <w:tc>
          <w:tcPr>
            <w:tcW w:w="0" w:type="auto"/>
          </w:tcPr>
          <w:p w14:paraId="7F5E540B" w14:textId="1C426041" w:rsidR="00A25BB0" w:rsidRDefault="00A25BB0" w:rsidP="00A25BB0">
            <w:r>
              <w:t>/</w:t>
            </w:r>
            <w:proofErr w:type="spellStart"/>
            <w:r>
              <w:t>api</w:t>
            </w:r>
            <w:proofErr w:type="spellEnd"/>
            <w:r>
              <w:t>/v1/region</w:t>
            </w:r>
          </w:p>
        </w:tc>
        <w:tc>
          <w:tcPr>
            <w:tcW w:w="1482" w:type="dxa"/>
          </w:tcPr>
          <w:p w14:paraId="60CB28A0" w14:textId="54ED1B57" w:rsidR="00A25BB0" w:rsidRDefault="00A25BB0" w:rsidP="00A25BB0">
            <w:r>
              <w:t>GET</w:t>
            </w:r>
          </w:p>
        </w:tc>
        <w:tc>
          <w:tcPr>
            <w:tcW w:w="2174" w:type="dxa"/>
          </w:tcPr>
          <w:p w14:paraId="6CE25B10" w14:textId="77FA315E" w:rsidR="00A25BB0" w:rsidRDefault="00A25BB0" w:rsidP="00A25BB0">
            <w:r>
              <w:t>List all Region</w:t>
            </w:r>
          </w:p>
        </w:tc>
        <w:tc>
          <w:tcPr>
            <w:tcW w:w="0" w:type="auto"/>
          </w:tcPr>
          <w:p w14:paraId="42CC65F4" w14:textId="2C9F3696" w:rsidR="00A25BB0" w:rsidRDefault="00A25BB0" w:rsidP="00A25BB0">
            <w:r>
              <w:t>Collection of Region</w:t>
            </w:r>
          </w:p>
        </w:tc>
        <w:tc>
          <w:tcPr>
            <w:tcW w:w="0" w:type="auto"/>
          </w:tcPr>
          <w:p w14:paraId="36702645" w14:textId="77777777" w:rsidR="00A25BB0" w:rsidRDefault="00A25BB0" w:rsidP="00A25BB0"/>
        </w:tc>
      </w:tr>
      <w:tr w:rsidR="00A25BB0" w:rsidRPr="00705F7D" w14:paraId="013DF12B" w14:textId="77777777" w:rsidTr="00D3694C">
        <w:trPr>
          <w:trHeight w:val="171"/>
        </w:trPr>
        <w:tc>
          <w:tcPr>
            <w:tcW w:w="0" w:type="auto"/>
          </w:tcPr>
          <w:p w14:paraId="767F3CB5" w14:textId="17350983" w:rsidR="00A25BB0" w:rsidRDefault="00A25BB0" w:rsidP="00A25BB0">
            <w:r>
              <w:t>/</w:t>
            </w:r>
            <w:proofErr w:type="spellStart"/>
            <w:r>
              <w:t>api</w:t>
            </w:r>
            <w:proofErr w:type="spellEnd"/>
            <w:r>
              <w:t>/v1/region/{</w:t>
            </w:r>
            <w:proofErr w:type="spellStart"/>
            <w:r>
              <w:t>region_id</w:t>
            </w:r>
            <w:proofErr w:type="spellEnd"/>
            <w:r>
              <w:t>}</w:t>
            </w:r>
          </w:p>
        </w:tc>
        <w:tc>
          <w:tcPr>
            <w:tcW w:w="1482" w:type="dxa"/>
          </w:tcPr>
          <w:p w14:paraId="0A48E6B7" w14:textId="3EA81185" w:rsidR="00A25BB0" w:rsidRDefault="00A25BB0" w:rsidP="00A25BB0">
            <w:r>
              <w:t>GET</w:t>
            </w:r>
          </w:p>
        </w:tc>
        <w:tc>
          <w:tcPr>
            <w:tcW w:w="2174" w:type="dxa"/>
          </w:tcPr>
          <w:p w14:paraId="29C7B0CE" w14:textId="449B9864" w:rsidR="00A25BB0" w:rsidRDefault="00C00342" w:rsidP="00A25BB0">
            <w:r>
              <w:t xml:space="preserve">Get </w:t>
            </w:r>
            <w:r w:rsidR="00A25BB0">
              <w:t>Region</w:t>
            </w:r>
            <w:r w:rsidR="00A25BB0">
              <w:t xml:space="preserve"> </w:t>
            </w:r>
            <w:r w:rsidR="00A25BB0">
              <w:t>by Id.</w:t>
            </w:r>
          </w:p>
        </w:tc>
        <w:tc>
          <w:tcPr>
            <w:tcW w:w="0" w:type="auto"/>
          </w:tcPr>
          <w:p w14:paraId="6CD69CC2" w14:textId="642AC06B" w:rsidR="00A25BB0" w:rsidRDefault="00A25BB0" w:rsidP="00A25BB0">
            <w:r>
              <w:t>Region</w:t>
            </w:r>
          </w:p>
        </w:tc>
        <w:tc>
          <w:tcPr>
            <w:tcW w:w="0" w:type="auto"/>
          </w:tcPr>
          <w:p w14:paraId="0048BB16" w14:textId="77777777" w:rsidR="00A25BB0" w:rsidRDefault="00A25BB0" w:rsidP="00A25BB0"/>
        </w:tc>
      </w:tr>
      <w:tr w:rsidR="00A25BB0" w:rsidRPr="00705F7D" w14:paraId="1DA79B46" w14:textId="77777777" w:rsidTr="00D3694C">
        <w:trPr>
          <w:trHeight w:val="171"/>
        </w:trPr>
        <w:tc>
          <w:tcPr>
            <w:tcW w:w="0" w:type="auto"/>
          </w:tcPr>
          <w:p w14:paraId="2537A7DB" w14:textId="02BB91C7" w:rsidR="00A25BB0" w:rsidRDefault="00A25BB0" w:rsidP="00A25BB0">
            <w:r>
              <w:t>/</w:t>
            </w:r>
            <w:proofErr w:type="spellStart"/>
            <w:r>
              <w:t>api</w:t>
            </w:r>
            <w:proofErr w:type="spellEnd"/>
            <w:r>
              <w:t>/v1/region/{</w:t>
            </w:r>
            <w:proofErr w:type="spellStart"/>
            <w:r>
              <w:t>region_id</w:t>
            </w:r>
            <w:proofErr w:type="spellEnd"/>
            <w:r>
              <w:t>}</w:t>
            </w:r>
          </w:p>
        </w:tc>
        <w:tc>
          <w:tcPr>
            <w:tcW w:w="1482" w:type="dxa"/>
          </w:tcPr>
          <w:p w14:paraId="632F51C0" w14:textId="6B603CC8" w:rsidR="00A25BB0" w:rsidRDefault="00A25BB0" w:rsidP="00A25BB0">
            <w:r>
              <w:t>DELETE</w:t>
            </w:r>
          </w:p>
        </w:tc>
        <w:tc>
          <w:tcPr>
            <w:tcW w:w="2174" w:type="dxa"/>
          </w:tcPr>
          <w:p w14:paraId="29602C3F" w14:textId="40F3D638" w:rsidR="00A25BB0" w:rsidRDefault="00C00342" w:rsidP="00A25BB0">
            <w:r>
              <w:t xml:space="preserve">Delete </w:t>
            </w:r>
            <w:r w:rsidR="00A25BB0">
              <w:t>Region</w:t>
            </w:r>
            <w:r w:rsidR="00A25BB0">
              <w:t xml:space="preserve"> </w:t>
            </w:r>
            <w:r w:rsidR="00A25BB0">
              <w:t>by Id.</w:t>
            </w:r>
          </w:p>
        </w:tc>
        <w:tc>
          <w:tcPr>
            <w:tcW w:w="0" w:type="auto"/>
          </w:tcPr>
          <w:p w14:paraId="698E47D9" w14:textId="158219B2" w:rsidR="00A25BB0" w:rsidRDefault="004B669E" w:rsidP="00A25BB0">
            <w:r>
              <w:t>String: Record deleted Successfully</w:t>
            </w:r>
          </w:p>
        </w:tc>
        <w:tc>
          <w:tcPr>
            <w:tcW w:w="0" w:type="auto"/>
          </w:tcPr>
          <w:p w14:paraId="12673D4E" w14:textId="77777777" w:rsidR="00A25BB0" w:rsidRDefault="00A25BB0" w:rsidP="00A25BB0"/>
        </w:tc>
      </w:tr>
    </w:tbl>
    <w:p w14:paraId="26367D95" w14:textId="77777777" w:rsidR="0056726B" w:rsidRDefault="0056726B">
      <w:pPr>
        <w:rPr>
          <w:b/>
          <w:bCs/>
        </w:rPr>
      </w:pPr>
    </w:p>
    <w:p w14:paraId="64E1A035" w14:textId="77777777" w:rsidR="00B6489C" w:rsidRDefault="00B6489C">
      <w:pPr>
        <w:rPr>
          <w:b/>
          <w:bCs/>
        </w:rPr>
      </w:pPr>
    </w:p>
    <w:p w14:paraId="3209523E" w14:textId="77777777" w:rsidR="00B6489C" w:rsidRDefault="00B6489C">
      <w:pPr>
        <w:rPr>
          <w:b/>
          <w:bCs/>
        </w:rPr>
      </w:pPr>
    </w:p>
    <w:tbl>
      <w:tblPr>
        <w:tblStyle w:val="ProposalTable1"/>
        <w:tblpPr w:leftFromText="187" w:rightFromText="187" w:topFromText="720" w:horzAnchor="margin" w:tblpY="-4031"/>
        <w:tblW w:w="9724" w:type="dxa"/>
        <w:tblLook w:val="04A0" w:firstRow="1" w:lastRow="0" w:firstColumn="1" w:lastColumn="0" w:noHBand="0" w:noVBand="1"/>
      </w:tblPr>
      <w:tblGrid>
        <w:gridCol w:w="2105"/>
        <w:gridCol w:w="1482"/>
        <w:gridCol w:w="2005"/>
        <w:gridCol w:w="1404"/>
        <w:gridCol w:w="2728"/>
      </w:tblGrid>
      <w:tr w:rsidR="00C00342" w:rsidRPr="00705F7D" w14:paraId="78157C2A" w14:textId="77777777" w:rsidTr="00F35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5"/>
        </w:trPr>
        <w:tc>
          <w:tcPr>
            <w:tcW w:w="0" w:type="auto"/>
          </w:tcPr>
          <w:p w14:paraId="415EEE67" w14:textId="75E9DD7E" w:rsidR="00A25BB0" w:rsidRPr="00705F7D" w:rsidRDefault="00A25BB0" w:rsidP="00F35A1F">
            <w:r>
              <w:lastRenderedPageBreak/>
              <w:t>Endpoints</w:t>
            </w:r>
          </w:p>
        </w:tc>
        <w:tc>
          <w:tcPr>
            <w:tcW w:w="1367" w:type="dxa"/>
          </w:tcPr>
          <w:p w14:paraId="71ECC7B9" w14:textId="27E32AFA" w:rsidR="00A25BB0" w:rsidRPr="00705F7D" w:rsidRDefault="00A25BB0" w:rsidP="00F35A1F">
            <w:r>
              <w:t>HTTP Verb/Method</w:t>
            </w:r>
          </w:p>
        </w:tc>
        <w:tc>
          <w:tcPr>
            <w:tcW w:w="2005" w:type="dxa"/>
          </w:tcPr>
          <w:p w14:paraId="23B6EA09" w14:textId="50F48A91" w:rsidR="00A25BB0" w:rsidRPr="00705F7D" w:rsidRDefault="00A25BB0" w:rsidP="00F35A1F">
            <w:r>
              <w:t>Description</w:t>
            </w:r>
          </w:p>
        </w:tc>
        <w:tc>
          <w:tcPr>
            <w:tcW w:w="0" w:type="auto"/>
          </w:tcPr>
          <w:p w14:paraId="3B3D2F6A" w14:textId="5074BD08" w:rsidR="00A25BB0" w:rsidRPr="00705F7D" w:rsidRDefault="00A25BB0" w:rsidP="00F35A1F">
            <w:r>
              <w:t>Success Response</w:t>
            </w:r>
          </w:p>
        </w:tc>
        <w:tc>
          <w:tcPr>
            <w:tcW w:w="0" w:type="auto"/>
          </w:tcPr>
          <w:p w14:paraId="3550CEAC" w14:textId="2984CC60" w:rsidR="00A25BB0" w:rsidRPr="00705F7D" w:rsidRDefault="00A25BB0" w:rsidP="00F35A1F">
            <w:r>
              <w:t>Error Response</w:t>
            </w:r>
          </w:p>
        </w:tc>
      </w:tr>
      <w:tr w:rsidR="00C00342" w14:paraId="65134C7D" w14:textId="77777777" w:rsidTr="00F35A1F">
        <w:trPr>
          <w:trHeight w:val="115"/>
        </w:trPr>
        <w:tc>
          <w:tcPr>
            <w:tcW w:w="0" w:type="auto"/>
          </w:tcPr>
          <w:p w14:paraId="6B4955BC" w14:textId="1D4A9A91" w:rsidR="00CD69C1" w:rsidRDefault="00CD69C1" w:rsidP="00F35A1F">
            <w:r>
              <w:t>/</w:t>
            </w:r>
            <w:proofErr w:type="spellStart"/>
            <w:r>
              <w:t>api</w:t>
            </w:r>
            <w:proofErr w:type="spellEnd"/>
            <w:r>
              <w:t>/v1/location</w:t>
            </w:r>
          </w:p>
        </w:tc>
        <w:tc>
          <w:tcPr>
            <w:tcW w:w="1367" w:type="dxa"/>
          </w:tcPr>
          <w:p w14:paraId="776AFE83" w14:textId="52185D74" w:rsidR="00CD69C1" w:rsidRDefault="00CD69C1" w:rsidP="00F35A1F">
            <w:r>
              <w:t>POST</w:t>
            </w:r>
          </w:p>
        </w:tc>
        <w:tc>
          <w:tcPr>
            <w:tcW w:w="2005" w:type="dxa"/>
          </w:tcPr>
          <w:p w14:paraId="5EB2D31C" w14:textId="0BC60E80" w:rsidR="00CD69C1" w:rsidRDefault="00CD69C1" w:rsidP="00F35A1F">
            <w:r>
              <w:t>Add new location</w:t>
            </w:r>
          </w:p>
        </w:tc>
        <w:tc>
          <w:tcPr>
            <w:tcW w:w="0" w:type="auto"/>
          </w:tcPr>
          <w:p w14:paraId="0D59CC31" w14:textId="5D7FDE36" w:rsidR="00CD69C1" w:rsidRDefault="00CD69C1" w:rsidP="00F35A1F">
            <w:r>
              <w:t>String: Record Created Successfully</w:t>
            </w:r>
          </w:p>
        </w:tc>
        <w:tc>
          <w:tcPr>
            <w:tcW w:w="0" w:type="auto"/>
          </w:tcPr>
          <w:p w14:paraId="48FB204F" w14:textId="0D7C9F41" w:rsidR="00CD69C1" w:rsidRDefault="00CD69C1" w:rsidP="00F35A1F"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F35A1F" w14:paraId="6F132EEE" w14:textId="77777777" w:rsidTr="00F35A1F">
        <w:trPr>
          <w:trHeight w:val="115"/>
        </w:trPr>
        <w:tc>
          <w:tcPr>
            <w:tcW w:w="0" w:type="auto"/>
          </w:tcPr>
          <w:p w14:paraId="336DC023" w14:textId="5C3326BC" w:rsidR="00CD69C1" w:rsidRDefault="00CD69C1" w:rsidP="00F35A1F">
            <w:r>
              <w:t>/</w:t>
            </w:r>
            <w:proofErr w:type="spellStart"/>
            <w:r>
              <w:t>api</w:t>
            </w:r>
            <w:proofErr w:type="spellEnd"/>
            <w:r>
              <w:t>/v1/location</w:t>
            </w:r>
          </w:p>
        </w:tc>
        <w:tc>
          <w:tcPr>
            <w:tcW w:w="1367" w:type="dxa"/>
          </w:tcPr>
          <w:p w14:paraId="1470BBC9" w14:textId="543B8D22" w:rsidR="00CD69C1" w:rsidRDefault="00CD69C1" w:rsidP="00F35A1F">
            <w:r>
              <w:t>PUT</w:t>
            </w:r>
          </w:p>
        </w:tc>
        <w:tc>
          <w:tcPr>
            <w:tcW w:w="2005" w:type="dxa"/>
          </w:tcPr>
          <w:p w14:paraId="43E0C2EB" w14:textId="5744B850" w:rsidR="00CD69C1" w:rsidRDefault="00CD69C1" w:rsidP="00F35A1F">
            <w:r>
              <w:t xml:space="preserve">Modify </w:t>
            </w:r>
            <w:r>
              <w:t>location</w:t>
            </w:r>
          </w:p>
        </w:tc>
        <w:tc>
          <w:tcPr>
            <w:tcW w:w="0" w:type="auto"/>
          </w:tcPr>
          <w:p w14:paraId="20A2945B" w14:textId="00F627BB" w:rsidR="00CD69C1" w:rsidRDefault="00CD69C1" w:rsidP="00F35A1F">
            <w:r>
              <w:t>String: Record Modified Successfully</w:t>
            </w:r>
          </w:p>
        </w:tc>
        <w:tc>
          <w:tcPr>
            <w:tcW w:w="0" w:type="auto"/>
          </w:tcPr>
          <w:p w14:paraId="18221884" w14:textId="7E5EDD5D" w:rsidR="00CD69C1" w:rsidRDefault="00CD69C1" w:rsidP="00F35A1F"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F35A1F" w14:paraId="46268083" w14:textId="77777777" w:rsidTr="00F35A1F">
        <w:trPr>
          <w:trHeight w:val="115"/>
        </w:trPr>
        <w:tc>
          <w:tcPr>
            <w:tcW w:w="0" w:type="auto"/>
          </w:tcPr>
          <w:p w14:paraId="72DC2111" w14:textId="3F092AB4" w:rsidR="00C00342" w:rsidRDefault="00C00342" w:rsidP="00F35A1F"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r>
              <w:t xml:space="preserve"> </w:t>
            </w:r>
            <w:r>
              <w:t>location</w:t>
            </w:r>
          </w:p>
        </w:tc>
        <w:tc>
          <w:tcPr>
            <w:tcW w:w="1367" w:type="dxa"/>
          </w:tcPr>
          <w:p w14:paraId="01ED70E1" w14:textId="1C3EDBC3" w:rsidR="00C00342" w:rsidRDefault="00C00342" w:rsidP="00F35A1F">
            <w:r>
              <w:t>GET</w:t>
            </w:r>
          </w:p>
        </w:tc>
        <w:tc>
          <w:tcPr>
            <w:tcW w:w="2005" w:type="dxa"/>
          </w:tcPr>
          <w:p w14:paraId="0D102A34" w14:textId="0CED84A4" w:rsidR="00C00342" w:rsidRDefault="00C00342" w:rsidP="00F35A1F">
            <w:r>
              <w:t>Get All locations</w:t>
            </w:r>
          </w:p>
        </w:tc>
        <w:tc>
          <w:tcPr>
            <w:tcW w:w="0" w:type="auto"/>
          </w:tcPr>
          <w:p w14:paraId="402FC4CA" w14:textId="0F5BA717" w:rsidR="00C00342" w:rsidRDefault="00C00342" w:rsidP="00F35A1F">
            <w:r>
              <w:t>Collection of Location.</w:t>
            </w:r>
          </w:p>
        </w:tc>
        <w:tc>
          <w:tcPr>
            <w:tcW w:w="0" w:type="auto"/>
          </w:tcPr>
          <w:p w14:paraId="039D5730" w14:textId="77777777" w:rsidR="00C00342" w:rsidRDefault="00C00342" w:rsidP="00F35A1F"/>
        </w:tc>
      </w:tr>
      <w:tr w:rsidR="00C00342" w14:paraId="0F1E2A63" w14:textId="77777777" w:rsidTr="00F35A1F">
        <w:trPr>
          <w:trHeight w:val="115"/>
        </w:trPr>
        <w:tc>
          <w:tcPr>
            <w:tcW w:w="0" w:type="auto"/>
          </w:tcPr>
          <w:p w14:paraId="1D0CC6A6" w14:textId="6006FA34" w:rsidR="00C00342" w:rsidRDefault="00C00342" w:rsidP="00F35A1F"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r>
              <w:t xml:space="preserve"> </w:t>
            </w:r>
            <w:r>
              <w:t>location</w:t>
            </w:r>
            <w:r>
              <w:t>/{</w:t>
            </w:r>
            <w:proofErr w:type="spellStart"/>
            <w:r>
              <w:t>location_id</w:t>
            </w:r>
            <w:proofErr w:type="spellEnd"/>
            <w:r>
              <w:t>}</w:t>
            </w:r>
          </w:p>
        </w:tc>
        <w:tc>
          <w:tcPr>
            <w:tcW w:w="1367" w:type="dxa"/>
          </w:tcPr>
          <w:p w14:paraId="0E2DA227" w14:textId="0CE49086" w:rsidR="00C00342" w:rsidRDefault="00C00342" w:rsidP="00F35A1F">
            <w:r>
              <w:t>GET</w:t>
            </w:r>
          </w:p>
        </w:tc>
        <w:tc>
          <w:tcPr>
            <w:tcW w:w="2005" w:type="dxa"/>
          </w:tcPr>
          <w:p w14:paraId="07B26F77" w14:textId="1FD6DF03" w:rsidR="00C00342" w:rsidRDefault="00C00342" w:rsidP="00F35A1F">
            <w:r>
              <w:t>Search location by Id.</w:t>
            </w:r>
          </w:p>
        </w:tc>
        <w:tc>
          <w:tcPr>
            <w:tcW w:w="0" w:type="auto"/>
          </w:tcPr>
          <w:p w14:paraId="636ACBAB" w14:textId="12BA20B0" w:rsidR="00C00342" w:rsidRDefault="00C00342" w:rsidP="00F35A1F">
            <w:r>
              <w:t>Location</w:t>
            </w:r>
          </w:p>
        </w:tc>
        <w:tc>
          <w:tcPr>
            <w:tcW w:w="0" w:type="auto"/>
          </w:tcPr>
          <w:p w14:paraId="13145C1B" w14:textId="77777777" w:rsidR="00C00342" w:rsidRDefault="00C00342" w:rsidP="00F35A1F"/>
        </w:tc>
      </w:tr>
      <w:tr w:rsidR="00C2302B" w14:paraId="3A9CBF8B" w14:textId="77777777" w:rsidTr="00F35A1F">
        <w:trPr>
          <w:trHeight w:val="115"/>
        </w:trPr>
        <w:tc>
          <w:tcPr>
            <w:tcW w:w="0" w:type="auto"/>
          </w:tcPr>
          <w:p w14:paraId="25A92691" w14:textId="1CF6D202" w:rsidR="00C2302B" w:rsidRDefault="00C2302B" w:rsidP="00F35A1F">
            <w:r>
              <w:t>/</w:t>
            </w:r>
            <w:proofErr w:type="spellStart"/>
            <w:r>
              <w:t>api</w:t>
            </w:r>
            <w:proofErr w:type="spellEnd"/>
            <w:r>
              <w:t>/v1/ location/{</w:t>
            </w:r>
            <w:proofErr w:type="spellStart"/>
            <w:r>
              <w:t>location_id</w:t>
            </w:r>
            <w:proofErr w:type="spellEnd"/>
            <w:r>
              <w:t>}</w:t>
            </w:r>
          </w:p>
        </w:tc>
        <w:tc>
          <w:tcPr>
            <w:tcW w:w="1367" w:type="dxa"/>
          </w:tcPr>
          <w:p w14:paraId="6539582C" w14:textId="11906DB8" w:rsidR="00C2302B" w:rsidRDefault="00C2302B" w:rsidP="00F35A1F">
            <w:r>
              <w:t>DELETE</w:t>
            </w:r>
          </w:p>
        </w:tc>
        <w:tc>
          <w:tcPr>
            <w:tcW w:w="2005" w:type="dxa"/>
          </w:tcPr>
          <w:p w14:paraId="63F88578" w14:textId="2376454E" w:rsidR="00C2302B" w:rsidRDefault="00C2302B" w:rsidP="00F35A1F">
            <w:r>
              <w:t>Delete</w:t>
            </w:r>
            <w:r>
              <w:t xml:space="preserve"> location by Id.</w:t>
            </w:r>
          </w:p>
        </w:tc>
        <w:tc>
          <w:tcPr>
            <w:tcW w:w="0" w:type="auto"/>
          </w:tcPr>
          <w:p w14:paraId="5025459A" w14:textId="634C6D7C" w:rsidR="00C2302B" w:rsidRDefault="004B669E" w:rsidP="00F35A1F">
            <w:r>
              <w:t>String: Record deleted Successfully</w:t>
            </w:r>
          </w:p>
        </w:tc>
        <w:tc>
          <w:tcPr>
            <w:tcW w:w="0" w:type="auto"/>
          </w:tcPr>
          <w:p w14:paraId="40EC0C32" w14:textId="77777777" w:rsidR="00C2302B" w:rsidRDefault="00C2302B" w:rsidP="00F35A1F"/>
        </w:tc>
      </w:tr>
    </w:tbl>
    <w:tbl>
      <w:tblPr>
        <w:tblStyle w:val="ProposalTable1"/>
        <w:tblpPr w:leftFromText="180" w:rightFromText="180" w:vertAnchor="page" w:horzAnchor="margin" w:tblpXSpec="center" w:tblpY="7310"/>
        <w:tblW w:w="11541" w:type="dxa"/>
        <w:tblLayout w:type="fixed"/>
        <w:tblLook w:val="04A0" w:firstRow="1" w:lastRow="0" w:firstColumn="1" w:lastColumn="0" w:noHBand="0" w:noVBand="1"/>
      </w:tblPr>
      <w:tblGrid>
        <w:gridCol w:w="3743"/>
        <w:gridCol w:w="989"/>
        <w:gridCol w:w="2278"/>
        <w:gridCol w:w="1710"/>
        <w:gridCol w:w="2821"/>
      </w:tblGrid>
      <w:tr w:rsidR="00FD0FFA" w14:paraId="7E3DBEC6" w14:textId="77777777" w:rsidTr="00F35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"/>
        </w:trPr>
        <w:tc>
          <w:tcPr>
            <w:tcW w:w="3743" w:type="dxa"/>
          </w:tcPr>
          <w:p w14:paraId="0F79AB63" w14:textId="77777777" w:rsidR="00FD0FFA" w:rsidRPr="00705F7D" w:rsidRDefault="00FD0FFA" w:rsidP="00F35A1F">
            <w:r>
              <w:t>Endpoints</w:t>
            </w:r>
          </w:p>
        </w:tc>
        <w:tc>
          <w:tcPr>
            <w:tcW w:w="989" w:type="dxa"/>
          </w:tcPr>
          <w:p w14:paraId="49B0BEC5" w14:textId="77777777" w:rsidR="00FD0FFA" w:rsidRDefault="00FD0FFA" w:rsidP="00F35A1F">
            <w:r>
              <w:t>HTTP Verb/</w:t>
            </w:r>
          </w:p>
          <w:p w14:paraId="1C936DB0" w14:textId="77777777" w:rsidR="00FD0FFA" w:rsidRPr="00705F7D" w:rsidRDefault="00FD0FFA" w:rsidP="00F35A1F">
            <w:r>
              <w:t>Method</w:t>
            </w:r>
          </w:p>
        </w:tc>
        <w:tc>
          <w:tcPr>
            <w:tcW w:w="2278" w:type="dxa"/>
          </w:tcPr>
          <w:p w14:paraId="5EE3BA20" w14:textId="77777777" w:rsidR="00FD0FFA" w:rsidRDefault="00FD0FFA" w:rsidP="00F35A1F">
            <w:r>
              <w:t>Description</w:t>
            </w:r>
          </w:p>
        </w:tc>
        <w:tc>
          <w:tcPr>
            <w:tcW w:w="1710" w:type="dxa"/>
          </w:tcPr>
          <w:p w14:paraId="61683883" w14:textId="77777777" w:rsidR="00FD0FFA" w:rsidRDefault="00FD0FFA" w:rsidP="00F35A1F">
            <w:r>
              <w:t>Success Response</w:t>
            </w:r>
          </w:p>
        </w:tc>
        <w:tc>
          <w:tcPr>
            <w:tcW w:w="2821" w:type="dxa"/>
          </w:tcPr>
          <w:p w14:paraId="764CE017" w14:textId="77777777" w:rsidR="00FD0FFA" w:rsidRDefault="00FD0FFA" w:rsidP="00F35A1F">
            <w:r>
              <w:t>Error Response</w:t>
            </w:r>
          </w:p>
        </w:tc>
      </w:tr>
      <w:tr w:rsidR="00DE39A1" w14:paraId="74DCB9B5" w14:textId="77777777" w:rsidTr="00F35A1F">
        <w:trPr>
          <w:trHeight w:val="86"/>
        </w:trPr>
        <w:tc>
          <w:tcPr>
            <w:tcW w:w="3743" w:type="dxa"/>
          </w:tcPr>
          <w:p w14:paraId="21CCABD7" w14:textId="77777777" w:rsidR="00DE39A1" w:rsidRPr="00705F7D" w:rsidRDefault="00DE39A1" w:rsidP="00DE39A1">
            <w:r>
              <w:t>/</w:t>
            </w:r>
            <w:proofErr w:type="spellStart"/>
            <w:r>
              <w:t>api</w:t>
            </w:r>
            <w:proofErr w:type="spellEnd"/>
            <w:r>
              <w:t>/v1/job</w:t>
            </w:r>
          </w:p>
        </w:tc>
        <w:tc>
          <w:tcPr>
            <w:tcW w:w="989" w:type="dxa"/>
          </w:tcPr>
          <w:p w14:paraId="43E91EF6" w14:textId="77777777" w:rsidR="00DE39A1" w:rsidRPr="00705F7D" w:rsidRDefault="00DE39A1" w:rsidP="00DE39A1">
            <w:r>
              <w:t>POST</w:t>
            </w:r>
          </w:p>
        </w:tc>
        <w:tc>
          <w:tcPr>
            <w:tcW w:w="2278" w:type="dxa"/>
          </w:tcPr>
          <w:p w14:paraId="6155A49F" w14:textId="77777777" w:rsidR="00DE39A1" w:rsidRDefault="00DE39A1" w:rsidP="00DE39A1">
            <w:r>
              <w:t>Add new Job</w:t>
            </w:r>
          </w:p>
        </w:tc>
        <w:tc>
          <w:tcPr>
            <w:tcW w:w="1710" w:type="dxa"/>
          </w:tcPr>
          <w:p w14:paraId="2D995F20" w14:textId="0CDDC26C" w:rsidR="00DE39A1" w:rsidRDefault="00DE39A1" w:rsidP="00DE39A1">
            <w:r>
              <w:t>String: Record Created Successfully</w:t>
            </w:r>
          </w:p>
        </w:tc>
        <w:tc>
          <w:tcPr>
            <w:tcW w:w="2821" w:type="dxa"/>
          </w:tcPr>
          <w:p w14:paraId="6FE30FA9" w14:textId="327872D1" w:rsidR="00DE39A1" w:rsidRDefault="00DE39A1" w:rsidP="00DE39A1"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DE39A1" w:rsidRPr="00705F7D" w14:paraId="3FDD2830" w14:textId="77777777" w:rsidTr="00F35A1F">
        <w:trPr>
          <w:trHeight w:val="171"/>
        </w:trPr>
        <w:tc>
          <w:tcPr>
            <w:tcW w:w="3743" w:type="dxa"/>
          </w:tcPr>
          <w:p w14:paraId="14113196" w14:textId="2641B50D" w:rsidR="00DE39A1" w:rsidRDefault="00DE39A1" w:rsidP="00DE39A1">
            <w:r>
              <w:t>/</w:t>
            </w:r>
            <w:proofErr w:type="spellStart"/>
            <w:r>
              <w:t>api</w:t>
            </w:r>
            <w:proofErr w:type="spellEnd"/>
            <w:r>
              <w:t>/v1/job</w:t>
            </w:r>
          </w:p>
        </w:tc>
        <w:tc>
          <w:tcPr>
            <w:tcW w:w="989" w:type="dxa"/>
          </w:tcPr>
          <w:p w14:paraId="72A7F7F8" w14:textId="772F757B" w:rsidR="00DE39A1" w:rsidRDefault="00DE39A1" w:rsidP="00DE39A1">
            <w:r>
              <w:t>PUT</w:t>
            </w:r>
          </w:p>
        </w:tc>
        <w:tc>
          <w:tcPr>
            <w:tcW w:w="2278" w:type="dxa"/>
          </w:tcPr>
          <w:p w14:paraId="30E0D2F1" w14:textId="539380A5" w:rsidR="00DE39A1" w:rsidRDefault="00DE39A1" w:rsidP="00DE39A1">
            <w:r>
              <w:t>Modify</w:t>
            </w:r>
            <w:r>
              <w:t xml:space="preserve"> Job</w:t>
            </w:r>
          </w:p>
        </w:tc>
        <w:tc>
          <w:tcPr>
            <w:tcW w:w="1710" w:type="dxa"/>
          </w:tcPr>
          <w:p w14:paraId="3C09261E" w14:textId="51D97DA3" w:rsidR="00DE39A1" w:rsidRPr="00705F7D" w:rsidRDefault="00DE39A1" w:rsidP="00DE39A1">
            <w:r>
              <w:t>String: Record Modified Successfully</w:t>
            </w:r>
          </w:p>
        </w:tc>
        <w:tc>
          <w:tcPr>
            <w:tcW w:w="2821" w:type="dxa"/>
          </w:tcPr>
          <w:p w14:paraId="46081A13" w14:textId="1FB5BB85" w:rsidR="00DE39A1" w:rsidRPr="00705F7D" w:rsidRDefault="00DE39A1" w:rsidP="00DE39A1"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DE39A1" w:rsidRPr="00705F7D" w14:paraId="484ED8B6" w14:textId="77777777" w:rsidTr="00F35A1F">
        <w:trPr>
          <w:trHeight w:val="171"/>
        </w:trPr>
        <w:tc>
          <w:tcPr>
            <w:tcW w:w="3743" w:type="dxa"/>
          </w:tcPr>
          <w:p w14:paraId="6612D108" w14:textId="7D5A4A49" w:rsidR="00DE39A1" w:rsidRDefault="00DE39A1" w:rsidP="00DE39A1">
            <w:r>
              <w:t>/</w:t>
            </w:r>
            <w:proofErr w:type="spellStart"/>
            <w:r>
              <w:t>api</w:t>
            </w:r>
            <w:proofErr w:type="spellEnd"/>
            <w:r>
              <w:t>/v1/job</w:t>
            </w:r>
          </w:p>
        </w:tc>
        <w:tc>
          <w:tcPr>
            <w:tcW w:w="989" w:type="dxa"/>
          </w:tcPr>
          <w:p w14:paraId="7AE9FAA4" w14:textId="51CCD0CA" w:rsidR="00DE39A1" w:rsidRDefault="00DE39A1" w:rsidP="00DE39A1">
            <w:r>
              <w:t>GET</w:t>
            </w:r>
          </w:p>
        </w:tc>
        <w:tc>
          <w:tcPr>
            <w:tcW w:w="2278" w:type="dxa"/>
          </w:tcPr>
          <w:p w14:paraId="7D416481" w14:textId="1EB575E5" w:rsidR="00DE39A1" w:rsidRDefault="00DE39A1" w:rsidP="00DE39A1">
            <w:r>
              <w:t>Get all Jobs</w:t>
            </w:r>
          </w:p>
        </w:tc>
        <w:tc>
          <w:tcPr>
            <w:tcW w:w="1710" w:type="dxa"/>
          </w:tcPr>
          <w:p w14:paraId="50B99DAD" w14:textId="2587946A" w:rsidR="00DE39A1" w:rsidRPr="00705F7D" w:rsidRDefault="00DE39A1" w:rsidP="00DE39A1">
            <w:r>
              <w:t xml:space="preserve">Collection of Job </w:t>
            </w:r>
          </w:p>
        </w:tc>
        <w:tc>
          <w:tcPr>
            <w:tcW w:w="2821" w:type="dxa"/>
          </w:tcPr>
          <w:p w14:paraId="7BE2D694" w14:textId="77777777" w:rsidR="00DE39A1" w:rsidRPr="00705F7D" w:rsidRDefault="00DE39A1" w:rsidP="00DE39A1"/>
        </w:tc>
      </w:tr>
      <w:tr w:rsidR="00DE39A1" w:rsidRPr="00705F7D" w14:paraId="33C8833F" w14:textId="77777777" w:rsidTr="00F35A1F">
        <w:trPr>
          <w:trHeight w:val="171"/>
        </w:trPr>
        <w:tc>
          <w:tcPr>
            <w:tcW w:w="3743" w:type="dxa"/>
          </w:tcPr>
          <w:p w14:paraId="52CD4392" w14:textId="77777777" w:rsidR="00DE39A1" w:rsidRPr="00705F7D" w:rsidRDefault="00DE39A1" w:rsidP="00DE39A1">
            <w:r>
              <w:t>/</w:t>
            </w:r>
            <w:proofErr w:type="spellStart"/>
            <w:r>
              <w:t>api</w:t>
            </w:r>
            <w:proofErr w:type="spellEnd"/>
            <w:r>
              <w:t>/v1/job/{</w:t>
            </w:r>
            <w:proofErr w:type="spellStart"/>
            <w:r>
              <w:t>minsalary</w:t>
            </w:r>
            <w:proofErr w:type="spellEnd"/>
            <w:r>
              <w:t>/{</w:t>
            </w:r>
            <w:proofErr w:type="spellStart"/>
            <w:r>
              <w:t>maxsalary</w:t>
            </w:r>
            <w:proofErr w:type="spellEnd"/>
            <w:r>
              <w:t>}</w:t>
            </w:r>
          </w:p>
        </w:tc>
        <w:tc>
          <w:tcPr>
            <w:tcW w:w="989" w:type="dxa"/>
          </w:tcPr>
          <w:p w14:paraId="27A62AC2" w14:textId="77777777" w:rsidR="00DE39A1" w:rsidRPr="00705F7D" w:rsidRDefault="00DE39A1" w:rsidP="00DE39A1">
            <w:r>
              <w:t>PUT</w:t>
            </w:r>
          </w:p>
        </w:tc>
        <w:tc>
          <w:tcPr>
            <w:tcW w:w="2278" w:type="dxa"/>
          </w:tcPr>
          <w:p w14:paraId="2CC30B7A" w14:textId="77777777" w:rsidR="00DE39A1" w:rsidRDefault="00DE39A1" w:rsidP="00DE39A1">
            <w:r>
              <w:t xml:space="preserve">Update min and max </w:t>
            </w:r>
          </w:p>
          <w:p w14:paraId="519C073C" w14:textId="77777777" w:rsidR="00DE39A1" w:rsidRPr="00705F7D" w:rsidRDefault="00DE39A1" w:rsidP="00DE39A1">
            <w:r>
              <w:t>salary if any changes</w:t>
            </w:r>
          </w:p>
        </w:tc>
        <w:tc>
          <w:tcPr>
            <w:tcW w:w="1710" w:type="dxa"/>
          </w:tcPr>
          <w:p w14:paraId="69CE6050" w14:textId="07C6D4E7" w:rsidR="00DE39A1" w:rsidRPr="00705F7D" w:rsidRDefault="004D3400" w:rsidP="00DE39A1">
            <w:r>
              <w:t>Job</w:t>
            </w:r>
          </w:p>
        </w:tc>
        <w:tc>
          <w:tcPr>
            <w:tcW w:w="2821" w:type="dxa"/>
          </w:tcPr>
          <w:p w14:paraId="2D51BCE6" w14:textId="6B95AED1" w:rsidR="00DE39A1" w:rsidRPr="00705F7D" w:rsidRDefault="00DE39A1" w:rsidP="00DE39A1"/>
        </w:tc>
      </w:tr>
      <w:tr w:rsidR="004D3400" w:rsidRPr="00705F7D" w14:paraId="31A5C915" w14:textId="77777777" w:rsidTr="00F35A1F">
        <w:trPr>
          <w:trHeight w:val="171"/>
        </w:trPr>
        <w:tc>
          <w:tcPr>
            <w:tcW w:w="3743" w:type="dxa"/>
          </w:tcPr>
          <w:p w14:paraId="452A02AD" w14:textId="7A647ABE" w:rsidR="004D3400" w:rsidRDefault="004D3400" w:rsidP="004D3400">
            <w:r>
              <w:t>/</w:t>
            </w:r>
            <w:proofErr w:type="spellStart"/>
            <w:r>
              <w:t>api</w:t>
            </w:r>
            <w:proofErr w:type="spellEnd"/>
            <w:r>
              <w:t>/v1/job</w:t>
            </w:r>
            <w:r>
              <w:t>/{</w:t>
            </w:r>
            <w:proofErr w:type="spellStart"/>
            <w:r>
              <w:t>job_id</w:t>
            </w:r>
            <w:proofErr w:type="spellEnd"/>
            <w:r>
              <w:t>}</w:t>
            </w:r>
          </w:p>
        </w:tc>
        <w:tc>
          <w:tcPr>
            <w:tcW w:w="989" w:type="dxa"/>
          </w:tcPr>
          <w:p w14:paraId="77B5833B" w14:textId="2C21CC03" w:rsidR="004D3400" w:rsidRDefault="004D3400" w:rsidP="004D3400">
            <w:r>
              <w:t>DELETE</w:t>
            </w:r>
          </w:p>
        </w:tc>
        <w:tc>
          <w:tcPr>
            <w:tcW w:w="2278" w:type="dxa"/>
          </w:tcPr>
          <w:p w14:paraId="09786D37" w14:textId="36A58951" w:rsidR="004D3400" w:rsidRDefault="004D3400" w:rsidP="004D3400">
            <w:r>
              <w:t>Delete by Job Id.</w:t>
            </w:r>
          </w:p>
        </w:tc>
        <w:tc>
          <w:tcPr>
            <w:tcW w:w="1710" w:type="dxa"/>
          </w:tcPr>
          <w:p w14:paraId="6C029757" w14:textId="69D7730B" w:rsidR="004D3400" w:rsidRDefault="004B669E" w:rsidP="004D3400">
            <w:r>
              <w:t xml:space="preserve">String: Record </w:t>
            </w:r>
            <w:r>
              <w:t>deleted</w:t>
            </w:r>
            <w:r>
              <w:t xml:space="preserve"> Successfully</w:t>
            </w:r>
          </w:p>
        </w:tc>
        <w:tc>
          <w:tcPr>
            <w:tcW w:w="2821" w:type="dxa"/>
          </w:tcPr>
          <w:p w14:paraId="3A74E5EF" w14:textId="77777777" w:rsidR="004D3400" w:rsidRPr="00705F7D" w:rsidRDefault="004D3400" w:rsidP="004D3400"/>
        </w:tc>
      </w:tr>
    </w:tbl>
    <w:p w14:paraId="12F7A75E" w14:textId="77777777" w:rsidR="00B6489C" w:rsidRDefault="00B6489C">
      <w:pPr>
        <w:rPr>
          <w:b/>
          <w:bCs/>
        </w:rPr>
      </w:pPr>
    </w:p>
    <w:p w14:paraId="4E2CC79C" w14:textId="77777777" w:rsidR="00B6489C" w:rsidRDefault="00B6489C">
      <w:pPr>
        <w:rPr>
          <w:b/>
          <w:bCs/>
        </w:rPr>
      </w:pPr>
    </w:p>
    <w:tbl>
      <w:tblPr>
        <w:tblStyle w:val="ProposalTable1"/>
        <w:tblpPr w:leftFromText="180" w:rightFromText="180" w:vertAnchor="text" w:horzAnchor="margin" w:tblpXSpec="center" w:tblpY="-719"/>
        <w:tblW w:w="11541" w:type="dxa"/>
        <w:tblLayout w:type="fixed"/>
        <w:tblLook w:val="04A0" w:firstRow="1" w:lastRow="0" w:firstColumn="1" w:lastColumn="0" w:noHBand="0" w:noVBand="1"/>
      </w:tblPr>
      <w:tblGrid>
        <w:gridCol w:w="3743"/>
        <w:gridCol w:w="989"/>
        <w:gridCol w:w="2278"/>
        <w:gridCol w:w="1710"/>
        <w:gridCol w:w="2821"/>
      </w:tblGrid>
      <w:tr w:rsidR="001469AB" w:rsidRPr="00705F7D" w14:paraId="6062ECC9" w14:textId="77777777" w:rsidTr="002C7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"/>
        </w:trPr>
        <w:tc>
          <w:tcPr>
            <w:tcW w:w="3743" w:type="dxa"/>
          </w:tcPr>
          <w:p w14:paraId="1087D97B" w14:textId="2D29CF82" w:rsidR="001469AB" w:rsidRPr="00705F7D" w:rsidRDefault="001469AB" w:rsidP="001469AB">
            <w:r>
              <w:lastRenderedPageBreak/>
              <w:t>Endpoints</w:t>
            </w:r>
          </w:p>
        </w:tc>
        <w:tc>
          <w:tcPr>
            <w:tcW w:w="989" w:type="dxa"/>
          </w:tcPr>
          <w:p w14:paraId="380A6FA4" w14:textId="77777777" w:rsidR="001469AB" w:rsidRDefault="001469AB" w:rsidP="001469AB">
            <w:r>
              <w:t>HTTP Verb/</w:t>
            </w:r>
          </w:p>
          <w:p w14:paraId="442F7054" w14:textId="0369B003" w:rsidR="001469AB" w:rsidRPr="00705F7D" w:rsidRDefault="001469AB" w:rsidP="001469AB">
            <w:r>
              <w:t>Method</w:t>
            </w:r>
          </w:p>
        </w:tc>
        <w:tc>
          <w:tcPr>
            <w:tcW w:w="2278" w:type="dxa"/>
          </w:tcPr>
          <w:p w14:paraId="6AF52EF7" w14:textId="089216DE" w:rsidR="001469AB" w:rsidRDefault="001469AB" w:rsidP="001469AB">
            <w:r>
              <w:t>Description</w:t>
            </w:r>
          </w:p>
        </w:tc>
        <w:tc>
          <w:tcPr>
            <w:tcW w:w="1710" w:type="dxa"/>
          </w:tcPr>
          <w:p w14:paraId="5B179B83" w14:textId="678409D4" w:rsidR="001469AB" w:rsidRDefault="001469AB" w:rsidP="001469AB">
            <w:r>
              <w:t>Success Response</w:t>
            </w:r>
          </w:p>
        </w:tc>
        <w:tc>
          <w:tcPr>
            <w:tcW w:w="2821" w:type="dxa"/>
          </w:tcPr>
          <w:p w14:paraId="33B5CC14" w14:textId="4F79F949" w:rsidR="001469AB" w:rsidRDefault="001469AB" w:rsidP="001469AB">
            <w:r>
              <w:t>Error Response</w:t>
            </w:r>
          </w:p>
        </w:tc>
      </w:tr>
      <w:tr w:rsidR="006C26BE" w:rsidRPr="00705F7D" w14:paraId="79AA96CF" w14:textId="77777777" w:rsidTr="002C73E0">
        <w:trPr>
          <w:trHeight w:val="86"/>
        </w:trPr>
        <w:tc>
          <w:tcPr>
            <w:tcW w:w="3743" w:type="dxa"/>
          </w:tcPr>
          <w:p w14:paraId="4E22CCD6" w14:textId="1BD895B1" w:rsidR="006C26BE" w:rsidRPr="00705F7D" w:rsidRDefault="006C26BE" w:rsidP="006C26BE">
            <w:r>
              <w:t>/</w:t>
            </w:r>
            <w:proofErr w:type="spellStart"/>
            <w:r>
              <w:t>api</w:t>
            </w:r>
            <w:proofErr w:type="spellEnd"/>
            <w:r>
              <w:t>/v1/employees</w:t>
            </w:r>
          </w:p>
        </w:tc>
        <w:tc>
          <w:tcPr>
            <w:tcW w:w="989" w:type="dxa"/>
          </w:tcPr>
          <w:p w14:paraId="28190436" w14:textId="2937D441" w:rsidR="006C26BE" w:rsidRPr="00705F7D" w:rsidRDefault="006C26BE" w:rsidP="006C26BE">
            <w:r>
              <w:t>POST</w:t>
            </w:r>
          </w:p>
        </w:tc>
        <w:tc>
          <w:tcPr>
            <w:tcW w:w="2278" w:type="dxa"/>
          </w:tcPr>
          <w:p w14:paraId="62C3569E" w14:textId="40EA6A7F" w:rsidR="006C26BE" w:rsidRDefault="006C26BE" w:rsidP="006C26BE">
            <w:r>
              <w:t xml:space="preserve">Add new </w:t>
            </w:r>
            <w:r>
              <w:t>Employee</w:t>
            </w:r>
          </w:p>
        </w:tc>
        <w:tc>
          <w:tcPr>
            <w:tcW w:w="1710" w:type="dxa"/>
          </w:tcPr>
          <w:p w14:paraId="7ADEE4C7" w14:textId="74ADF468" w:rsidR="006C26BE" w:rsidRDefault="006C26BE" w:rsidP="006C26BE">
            <w:r>
              <w:t>String: Record Created Successfully</w:t>
            </w:r>
          </w:p>
        </w:tc>
        <w:tc>
          <w:tcPr>
            <w:tcW w:w="2821" w:type="dxa"/>
          </w:tcPr>
          <w:p w14:paraId="53FBB063" w14:textId="50863BC8" w:rsidR="006C26BE" w:rsidRDefault="006C26BE" w:rsidP="006C26BE"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6C26BE" w:rsidRPr="00705F7D" w14:paraId="42B35258" w14:textId="77777777" w:rsidTr="002C73E0">
        <w:trPr>
          <w:trHeight w:val="171"/>
        </w:trPr>
        <w:tc>
          <w:tcPr>
            <w:tcW w:w="3743" w:type="dxa"/>
          </w:tcPr>
          <w:p w14:paraId="20688307" w14:textId="0A4DA2E4" w:rsidR="006C26BE" w:rsidRPr="00705F7D" w:rsidRDefault="006C26BE" w:rsidP="006C26BE">
            <w:r>
              <w:t>/</w:t>
            </w:r>
            <w:proofErr w:type="spellStart"/>
            <w:r>
              <w:t>api</w:t>
            </w:r>
            <w:proofErr w:type="spellEnd"/>
            <w:r>
              <w:t>/v1/employees</w:t>
            </w:r>
          </w:p>
        </w:tc>
        <w:tc>
          <w:tcPr>
            <w:tcW w:w="989" w:type="dxa"/>
          </w:tcPr>
          <w:p w14:paraId="647778E2" w14:textId="5BD51227" w:rsidR="006C26BE" w:rsidRPr="00705F7D" w:rsidRDefault="006C26BE" w:rsidP="006C26BE">
            <w:r>
              <w:t>PUT</w:t>
            </w:r>
          </w:p>
        </w:tc>
        <w:tc>
          <w:tcPr>
            <w:tcW w:w="2278" w:type="dxa"/>
          </w:tcPr>
          <w:p w14:paraId="0CD48762" w14:textId="29983CAD" w:rsidR="006C26BE" w:rsidRPr="00705F7D" w:rsidRDefault="006C26BE" w:rsidP="006C26BE">
            <w:r>
              <w:t xml:space="preserve">Modify </w:t>
            </w:r>
            <w:r>
              <w:t>Employee</w:t>
            </w:r>
          </w:p>
        </w:tc>
        <w:tc>
          <w:tcPr>
            <w:tcW w:w="1710" w:type="dxa"/>
          </w:tcPr>
          <w:p w14:paraId="505A7259" w14:textId="48B04731" w:rsidR="006C26BE" w:rsidRPr="00705F7D" w:rsidRDefault="006C26BE" w:rsidP="006C26BE">
            <w:r>
              <w:t>String: Record Modified Successfully</w:t>
            </w:r>
          </w:p>
        </w:tc>
        <w:tc>
          <w:tcPr>
            <w:tcW w:w="2821" w:type="dxa"/>
          </w:tcPr>
          <w:p w14:paraId="38E19F91" w14:textId="2DA7ECFB" w:rsidR="006C26BE" w:rsidRPr="00705F7D" w:rsidRDefault="006C26BE" w:rsidP="006C26BE"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6C26BE" w:rsidRPr="00705F7D" w14:paraId="184A15D0" w14:textId="77777777" w:rsidTr="00D3694C">
        <w:trPr>
          <w:trHeight w:val="171"/>
        </w:trPr>
        <w:tc>
          <w:tcPr>
            <w:tcW w:w="3743" w:type="dxa"/>
          </w:tcPr>
          <w:p w14:paraId="6F0D255C" w14:textId="77777777" w:rsidR="006C26BE" w:rsidRPr="00705F7D" w:rsidRDefault="006C26BE" w:rsidP="006C26BE">
            <w:r>
              <w:t>/</w:t>
            </w:r>
            <w:proofErr w:type="spellStart"/>
            <w:r>
              <w:t>api</w:t>
            </w:r>
            <w:proofErr w:type="spellEnd"/>
            <w:r>
              <w:t>/v1/employees/{</w:t>
            </w:r>
            <w:proofErr w:type="spellStart"/>
            <w:r>
              <w:t>job_id</w:t>
            </w:r>
            <w:proofErr w:type="spellEnd"/>
            <w:r>
              <w:t>}</w:t>
            </w:r>
          </w:p>
        </w:tc>
        <w:tc>
          <w:tcPr>
            <w:tcW w:w="989" w:type="dxa"/>
          </w:tcPr>
          <w:p w14:paraId="665F1BFA" w14:textId="77777777" w:rsidR="006C26BE" w:rsidRPr="00705F7D" w:rsidRDefault="006C26BE" w:rsidP="006C26BE">
            <w:r>
              <w:t>PUT</w:t>
            </w:r>
          </w:p>
        </w:tc>
        <w:tc>
          <w:tcPr>
            <w:tcW w:w="2278" w:type="dxa"/>
          </w:tcPr>
          <w:p w14:paraId="69C132D7" w14:textId="77777777" w:rsidR="006C26BE" w:rsidRPr="00705F7D" w:rsidRDefault="006C26BE" w:rsidP="006C26BE">
            <w:r>
              <w:t>Assign employees job using JOB ID</w:t>
            </w:r>
          </w:p>
        </w:tc>
        <w:tc>
          <w:tcPr>
            <w:tcW w:w="1710" w:type="dxa"/>
          </w:tcPr>
          <w:p w14:paraId="33C846F6" w14:textId="7317594F" w:rsidR="006C26BE" w:rsidRPr="00705F7D" w:rsidRDefault="006C26BE" w:rsidP="006C26BE">
            <w:r>
              <w:t>String: Record Modified Successfully</w:t>
            </w:r>
          </w:p>
        </w:tc>
        <w:tc>
          <w:tcPr>
            <w:tcW w:w="2821" w:type="dxa"/>
          </w:tcPr>
          <w:p w14:paraId="25571194" w14:textId="61CA2934" w:rsidR="006C26BE" w:rsidRPr="00705F7D" w:rsidRDefault="006C26BE" w:rsidP="006C26BE"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6C26BE" w:rsidRPr="00705F7D" w14:paraId="6D25B2AA" w14:textId="77777777" w:rsidTr="00D3694C">
        <w:trPr>
          <w:trHeight w:val="171"/>
        </w:trPr>
        <w:tc>
          <w:tcPr>
            <w:tcW w:w="3743" w:type="dxa"/>
          </w:tcPr>
          <w:p w14:paraId="6D338522" w14:textId="77777777" w:rsidR="006C26BE" w:rsidRPr="00705F7D" w:rsidRDefault="006C26BE" w:rsidP="006C26BE">
            <w:r>
              <w:t>/</w:t>
            </w:r>
            <w:proofErr w:type="spellStart"/>
            <w:r>
              <w:t>api</w:t>
            </w:r>
            <w:proofErr w:type="spellEnd"/>
            <w:r>
              <w:t>/v1/employees/{</w:t>
            </w:r>
            <w:proofErr w:type="spellStart"/>
            <w:r>
              <w:t>manager_id</w:t>
            </w:r>
            <w:proofErr w:type="spellEnd"/>
            <w:r>
              <w:t>}</w:t>
            </w:r>
          </w:p>
        </w:tc>
        <w:tc>
          <w:tcPr>
            <w:tcW w:w="989" w:type="dxa"/>
          </w:tcPr>
          <w:p w14:paraId="6C874882" w14:textId="77777777" w:rsidR="006C26BE" w:rsidRPr="00705F7D" w:rsidRDefault="006C26BE" w:rsidP="006C26BE">
            <w:r>
              <w:t>PUT</w:t>
            </w:r>
          </w:p>
        </w:tc>
        <w:tc>
          <w:tcPr>
            <w:tcW w:w="2278" w:type="dxa"/>
          </w:tcPr>
          <w:p w14:paraId="1CF59771" w14:textId="77777777" w:rsidR="006C26BE" w:rsidRPr="00705F7D" w:rsidRDefault="006C26BE" w:rsidP="006C26BE">
            <w:r>
              <w:t>Assign employee’s manager.</w:t>
            </w:r>
          </w:p>
        </w:tc>
        <w:tc>
          <w:tcPr>
            <w:tcW w:w="1710" w:type="dxa"/>
          </w:tcPr>
          <w:p w14:paraId="156CC59C" w14:textId="024D4E9C" w:rsidR="006C26BE" w:rsidRPr="00705F7D" w:rsidRDefault="006C26BE" w:rsidP="006C26BE">
            <w:r>
              <w:t>String: Record Modified Successfully</w:t>
            </w:r>
          </w:p>
        </w:tc>
        <w:tc>
          <w:tcPr>
            <w:tcW w:w="2821" w:type="dxa"/>
          </w:tcPr>
          <w:p w14:paraId="08E5A633" w14:textId="6ACD7383" w:rsidR="006C26BE" w:rsidRPr="00705F7D" w:rsidRDefault="006C26BE" w:rsidP="006C26BE"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6C26BE" w14:paraId="0E965A4D" w14:textId="77777777" w:rsidTr="00D3694C">
        <w:trPr>
          <w:trHeight w:val="171"/>
        </w:trPr>
        <w:tc>
          <w:tcPr>
            <w:tcW w:w="3743" w:type="dxa"/>
          </w:tcPr>
          <w:p w14:paraId="5A44102E" w14:textId="77777777" w:rsidR="006C26BE" w:rsidRDefault="006C26BE" w:rsidP="006C26BE">
            <w:pPr>
              <w:rPr>
                <w:bCs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/v1/employees/{</w:t>
            </w:r>
            <w:proofErr w:type="spellStart"/>
            <w:r>
              <w:t>department_id</w:t>
            </w:r>
            <w:proofErr w:type="spellEnd"/>
            <w:r>
              <w:t>}</w:t>
            </w:r>
          </w:p>
        </w:tc>
        <w:tc>
          <w:tcPr>
            <w:tcW w:w="989" w:type="dxa"/>
          </w:tcPr>
          <w:p w14:paraId="002D8843" w14:textId="77777777" w:rsidR="006C26BE" w:rsidRDefault="006C26BE" w:rsidP="006C26BE">
            <w:pPr>
              <w:rPr>
                <w:bCs/>
              </w:rPr>
            </w:pPr>
            <w:r>
              <w:t>PUT</w:t>
            </w:r>
          </w:p>
        </w:tc>
        <w:tc>
          <w:tcPr>
            <w:tcW w:w="2278" w:type="dxa"/>
          </w:tcPr>
          <w:p w14:paraId="6DD113C1" w14:textId="77777777" w:rsidR="006C26BE" w:rsidRDefault="006C26BE" w:rsidP="006C26BE">
            <w:pPr>
              <w:rPr>
                <w:bCs/>
              </w:rPr>
            </w:pPr>
            <w:r>
              <w:t>Assign employee’s department.</w:t>
            </w:r>
          </w:p>
        </w:tc>
        <w:tc>
          <w:tcPr>
            <w:tcW w:w="1710" w:type="dxa"/>
          </w:tcPr>
          <w:p w14:paraId="739BE9C8" w14:textId="2568C603" w:rsidR="006C26BE" w:rsidRDefault="006C26BE" w:rsidP="006C26BE">
            <w:pPr>
              <w:rPr>
                <w:bCs/>
              </w:rPr>
            </w:pPr>
            <w:r>
              <w:t>String: Record Modified Successfully</w:t>
            </w:r>
          </w:p>
        </w:tc>
        <w:tc>
          <w:tcPr>
            <w:tcW w:w="2821" w:type="dxa"/>
          </w:tcPr>
          <w:p w14:paraId="3F6486DB" w14:textId="3F813396" w:rsidR="006C26BE" w:rsidRDefault="006C26BE" w:rsidP="006C26BE">
            <w:pPr>
              <w:rPr>
                <w:bCs/>
              </w:rPr>
            </w:pP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6C26BE" w:rsidRPr="00D81219" w14:paraId="08D7D326" w14:textId="77777777" w:rsidTr="00D3694C">
        <w:trPr>
          <w:trHeight w:val="171"/>
        </w:trPr>
        <w:tc>
          <w:tcPr>
            <w:tcW w:w="3743" w:type="dxa"/>
          </w:tcPr>
          <w:p w14:paraId="3912EE2D" w14:textId="77777777" w:rsidR="006C26BE" w:rsidRDefault="006C26BE" w:rsidP="006C26BE">
            <w:r>
              <w:t>/</w:t>
            </w:r>
            <w:proofErr w:type="spellStart"/>
            <w:r>
              <w:t>api</w:t>
            </w:r>
            <w:proofErr w:type="spellEnd"/>
            <w:r>
              <w:t>/v1/employees/{</w:t>
            </w:r>
            <w:proofErr w:type="spellStart"/>
            <w:r>
              <w:t>department_id</w:t>
            </w:r>
            <w:proofErr w:type="spellEnd"/>
            <w:r>
              <w:t>}/</w:t>
            </w:r>
          </w:p>
          <w:p w14:paraId="264802A6" w14:textId="77777777" w:rsidR="006C26BE" w:rsidRPr="00D81219" w:rsidRDefault="006C26BE" w:rsidP="006C26BE">
            <w:pPr>
              <w:rPr>
                <w:b/>
              </w:rPr>
            </w:pPr>
            <w:r>
              <w:t>{</w:t>
            </w:r>
            <w:proofErr w:type="spellStart"/>
            <w:r>
              <w:t>sales_percentage</w:t>
            </w:r>
            <w:proofErr w:type="spellEnd"/>
            <w:r>
              <w:t>}</w:t>
            </w:r>
          </w:p>
        </w:tc>
        <w:tc>
          <w:tcPr>
            <w:tcW w:w="989" w:type="dxa"/>
          </w:tcPr>
          <w:p w14:paraId="339A6D07" w14:textId="77777777" w:rsidR="006C26BE" w:rsidRPr="00D81219" w:rsidRDefault="006C26BE" w:rsidP="006C26BE">
            <w:pPr>
              <w:rPr>
                <w:b/>
              </w:rPr>
            </w:pPr>
            <w:r>
              <w:t>PUT</w:t>
            </w:r>
          </w:p>
        </w:tc>
        <w:tc>
          <w:tcPr>
            <w:tcW w:w="2278" w:type="dxa"/>
          </w:tcPr>
          <w:p w14:paraId="46556D66" w14:textId="77777777" w:rsidR="006C26BE" w:rsidRPr="00D81219" w:rsidRDefault="006C26BE" w:rsidP="006C26BE">
            <w:pPr>
              <w:rPr>
                <w:b/>
              </w:rPr>
            </w:pPr>
            <w:r>
              <w:t>Assign employee’s department and update the percentage for sales department employees</w:t>
            </w:r>
          </w:p>
        </w:tc>
        <w:tc>
          <w:tcPr>
            <w:tcW w:w="1710" w:type="dxa"/>
          </w:tcPr>
          <w:p w14:paraId="401BA50F" w14:textId="547EE29D" w:rsidR="006C26BE" w:rsidRPr="00D81219" w:rsidRDefault="006C26BE" w:rsidP="006C26BE">
            <w:pPr>
              <w:rPr>
                <w:b/>
              </w:rPr>
            </w:pPr>
            <w:r>
              <w:t>String: Record Modified Successfully</w:t>
            </w:r>
          </w:p>
        </w:tc>
        <w:tc>
          <w:tcPr>
            <w:tcW w:w="2821" w:type="dxa"/>
          </w:tcPr>
          <w:p w14:paraId="7F9817D9" w14:textId="03774E83" w:rsidR="006C26BE" w:rsidRPr="00D81219" w:rsidRDefault="006C26BE" w:rsidP="006C26BE">
            <w:pPr>
              <w:rPr>
                <w:b/>
              </w:rPr>
            </w:pP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6C26BE" w:rsidRPr="00705F7D" w14:paraId="6F1CC8FD" w14:textId="77777777" w:rsidTr="00D3694C">
        <w:trPr>
          <w:trHeight w:val="171"/>
        </w:trPr>
        <w:tc>
          <w:tcPr>
            <w:tcW w:w="3743" w:type="dxa"/>
          </w:tcPr>
          <w:p w14:paraId="3FFD2E49" w14:textId="77777777" w:rsidR="006C26BE" w:rsidRPr="00705F7D" w:rsidRDefault="006C26BE" w:rsidP="006C26BE">
            <w:r>
              <w:t>/</w:t>
            </w:r>
            <w:proofErr w:type="spellStart"/>
            <w:r>
              <w:t>api</w:t>
            </w:r>
            <w:proofErr w:type="spellEnd"/>
            <w:r>
              <w:t>/v1/employees/</w:t>
            </w:r>
            <w:proofErr w:type="spellStart"/>
            <w:r>
              <w:t>findfname</w:t>
            </w:r>
            <w:proofErr w:type="spellEnd"/>
            <w:r>
              <w:t>/{</w:t>
            </w:r>
            <w:proofErr w:type="spellStart"/>
            <w:r w:rsidRPr="00E61AF3">
              <w:t>first</w:t>
            </w:r>
            <w:r>
              <w:t>n</w:t>
            </w:r>
            <w:r w:rsidRPr="00E61AF3">
              <w:t>ame</w:t>
            </w:r>
            <w:proofErr w:type="spellEnd"/>
            <w:r>
              <w:t>}</w:t>
            </w:r>
          </w:p>
        </w:tc>
        <w:tc>
          <w:tcPr>
            <w:tcW w:w="989" w:type="dxa"/>
          </w:tcPr>
          <w:p w14:paraId="6EE579C3" w14:textId="77777777" w:rsidR="006C26BE" w:rsidRPr="00705F7D" w:rsidRDefault="006C26BE" w:rsidP="006C26BE">
            <w:r>
              <w:t>GET</w:t>
            </w:r>
          </w:p>
        </w:tc>
        <w:tc>
          <w:tcPr>
            <w:tcW w:w="2278" w:type="dxa"/>
          </w:tcPr>
          <w:p w14:paraId="747D2679" w14:textId="77777777" w:rsidR="006C26BE" w:rsidRPr="00705F7D" w:rsidRDefault="006C26BE" w:rsidP="006C26BE">
            <w:proofErr w:type="spellStart"/>
            <w:r w:rsidRPr="00E61AF3">
              <w:t>findByFirstName</w:t>
            </w:r>
            <w:proofErr w:type="spellEnd"/>
          </w:p>
        </w:tc>
        <w:tc>
          <w:tcPr>
            <w:tcW w:w="1710" w:type="dxa"/>
          </w:tcPr>
          <w:p w14:paraId="0039DAE2" w14:textId="6BC5C410" w:rsidR="006C26BE" w:rsidRPr="00705F7D" w:rsidRDefault="006C26BE" w:rsidP="006C26BE">
            <w:r>
              <w:t>Employee</w:t>
            </w:r>
          </w:p>
        </w:tc>
        <w:tc>
          <w:tcPr>
            <w:tcW w:w="2821" w:type="dxa"/>
          </w:tcPr>
          <w:p w14:paraId="468ECB5F" w14:textId="77777777" w:rsidR="006C26BE" w:rsidRPr="00705F7D" w:rsidRDefault="006C26BE" w:rsidP="006C26BE"/>
        </w:tc>
      </w:tr>
      <w:tr w:rsidR="006C26BE" w:rsidRPr="00705F7D" w14:paraId="01B229F5" w14:textId="77777777" w:rsidTr="00D3694C">
        <w:trPr>
          <w:trHeight w:val="171"/>
        </w:trPr>
        <w:tc>
          <w:tcPr>
            <w:tcW w:w="3743" w:type="dxa"/>
          </w:tcPr>
          <w:p w14:paraId="3E577318" w14:textId="77777777" w:rsidR="006C26BE" w:rsidRDefault="006C26BE" w:rsidP="006C26BE">
            <w:r>
              <w:t>/</w:t>
            </w:r>
            <w:proofErr w:type="spellStart"/>
            <w:r>
              <w:t>api</w:t>
            </w:r>
            <w:proofErr w:type="spellEnd"/>
            <w:r>
              <w:t>/v1/employees/</w:t>
            </w:r>
            <w:proofErr w:type="spellStart"/>
            <w:r>
              <w:t>findemail</w:t>
            </w:r>
            <w:proofErr w:type="spellEnd"/>
            <w:r>
              <w:t>/{email}</w:t>
            </w:r>
          </w:p>
        </w:tc>
        <w:tc>
          <w:tcPr>
            <w:tcW w:w="989" w:type="dxa"/>
          </w:tcPr>
          <w:p w14:paraId="3BE729D3" w14:textId="77777777" w:rsidR="006C26BE" w:rsidRDefault="006C26BE" w:rsidP="006C26BE">
            <w:r>
              <w:t>GET</w:t>
            </w:r>
          </w:p>
        </w:tc>
        <w:tc>
          <w:tcPr>
            <w:tcW w:w="2278" w:type="dxa"/>
          </w:tcPr>
          <w:p w14:paraId="2E3C4FC8" w14:textId="77777777" w:rsidR="006C26BE" w:rsidRPr="00E61AF3" w:rsidRDefault="006C26BE" w:rsidP="006C26BE">
            <w:proofErr w:type="spellStart"/>
            <w:r>
              <w:t>f</w:t>
            </w:r>
            <w:r w:rsidRPr="00E61AF3">
              <w:t>indByEmail</w:t>
            </w:r>
            <w:proofErr w:type="spellEnd"/>
          </w:p>
        </w:tc>
        <w:tc>
          <w:tcPr>
            <w:tcW w:w="1710" w:type="dxa"/>
          </w:tcPr>
          <w:p w14:paraId="5ACD741C" w14:textId="708825B8" w:rsidR="006C26BE" w:rsidRDefault="006C26BE" w:rsidP="006C26BE">
            <w:r>
              <w:t>Employee</w:t>
            </w:r>
          </w:p>
        </w:tc>
        <w:tc>
          <w:tcPr>
            <w:tcW w:w="2821" w:type="dxa"/>
          </w:tcPr>
          <w:p w14:paraId="16EC48D1" w14:textId="77777777" w:rsidR="006C26BE" w:rsidRPr="00705F7D" w:rsidRDefault="006C26BE" w:rsidP="006C26BE"/>
        </w:tc>
      </w:tr>
      <w:tr w:rsidR="006C26BE" w:rsidRPr="00705F7D" w14:paraId="1C69CE73" w14:textId="77777777" w:rsidTr="00D3694C">
        <w:trPr>
          <w:trHeight w:val="171"/>
        </w:trPr>
        <w:tc>
          <w:tcPr>
            <w:tcW w:w="3743" w:type="dxa"/>
          </w:tcPr>
          <w:p w14:paraId="2B00600A" w14:textId="77777777" w:rsidR="006C26BE" w:rsidRDefault="006C26BE" w:rsidP="006C26BE">
            <w:r>
              <w:t>/</w:t>
            </w:r>
            <w:proofErr w:type="spellStart"/>
            <w:r>
              <w:t>api</w:t>
            </w:r>
            <w:proofErr w:type="spellEnd"/>
            <w:r>
              <w:t>/v1/employees/</w:t>
            </w:r>
            <w:proofErr w:type="spellStart"/>
            <w:r>
              <w:t>findphone</w:t>
            </w:r>
            <w:proofErr w:type="spellEnd"/>
            <w:r>
              <w:t>/{phone}</w:t>
            </w:r>
          </w:p>
        </w:tc>
        <w:tc>
          <w:tcPr>
            <w:tcW w:w="989" w:type="dxa"/>
          </w:tcPr>
          <w:p w14:paraId="487136C7" w14:textId="77777777" w:rsidR="006C26BE" w:rsidRDefault="006C26BE" w:rsidP="006C26BE">
            <w:r>
              <w:t>GET</w:t>
            </w:r>
          </w:p>
        </w:tc>
        <w:tc>
          <w:tcPr>
            <w:tcW w:w="2278" w:type="dxa"/>
          </w:tcPr>
          <w:p w14:paraId="3A4F444A" w14:textId="77777777" w:rsidR="006C26BE" w:rsidRDefault="006C26BE" w:rsidP="006C26BE">
            <w:proofErr w:type="spellStart"/>
            <w:r w:rsidRPr="00E61AF3">
              <w:t>findByPhoneNumber</w:t>
            </w:r>
            <w:proofErr w:type="spellEnd"/>
          </w:p>
        </w:tc>
        <w:tc>
          <w:tcPr>
            <w:tcW w:w="1710" w:type="dxa"/>
          </w:tcPr>
          <w:p w14:paraId="0DFB961D" w14:textId="3CBDC2B6" w:rsidR="006C26BE" w:rsidRDefault="006C26BE" w:rsidP="006C26BE">
            <w:r>
              <w:t>Employee</w:t>
            </w:r>
          </w:p>
        </w:tc>
        <w:tc>
          <w:tcPr>
            <w:tcW w:w="2821" w:type="dxa"/>
          </w:tcPr>
          <w:p w14:paraId="07BA981A" w14:textId="77777777" w:rsidR="006C26BE" w:rsidRPr="00705F7D" w:rsidRDefault="006C26BE" w:rsidP="006C26BE"/>
        </w:tc>
      </w:tr>
      <w:tr w:rsidR="006C26BE" w:rsidRPr="00705F7D" w14:paraId="28D76A32" w14:textId="77777777" w:rsidTr="00D3694C">
        <w:trPr>
          <w:trHeight w:val="171"/>
        </w:trPr>
        <w:tc>
          <w:tcPr>
            <w:tcW w:w="3743" w:type="dxa"/>
          </w:tcPr>
          <w:p w14:paraId="2221E3AD" w14:textId="77777777" w:rsidR="006C26BE" w:rsidRDefault="006C26BE" w:rsidP="006C26BE">
            <w:r>
              <w:t>/</w:t>
            </w:r>
            <w:proofErr w:type="spellStart"/>
            <w:r>
              <w:t>api</w:t>
            </w:r>
            <w:proofErr w:type="spellEnd"/>
            <w:r>
              <w:t>/v1/employees/</w:t>
            </w:r>
            <w:r w:rsidRPr="004D5388">
              <w:t xml:space="preserve"> </w:t>
            </w:r>
            <w:proofErr w:type="spellStart"/>
            <w:r w:rsidRPr="004D5388">
              <w:t>findAllEmployeeWithNoCommission</w:t>
            </w:r>
            <w:proofErr w:type="spellEnd"/>
          </w:p>
        </w:tc>
        <w:tc>
          <w:tcPr>
            <w:tcW w:w="989" w:type="dxa"/>
          </w:tcPr>
          <w:p w14:paraId="09282BC8" w14:textId="77777777" w:rsidR="006C26BE" w:rsidRDefault="006C26BE" w:rsidP="006C26BE">
            <w:r>
              <w:t>GET</w:t>
            </w:r>
          </w:p>
        </w:tc>
        <w:tc>
          <w:tcPr>
            <w:tcW w:w="2278" w:type="dxa"/>
          </w:tcPr>
          <w:p w14:paraId="65245984" w14:textId="77777777" w:rsidR="006C26BE" w:rsidRPr="00E61AF3" w:rsidRDefault="006C26BE" w:rsidP="006C26BE">
            <w:proofErr w:type="spellStart"/>
            <w:r w:rsidRPr="004D5388">
              <w:t>findAllEmployeeWithNoCommission</w:t>
            </w:r>
            <w:proofErr w:type="spellEnd"/>
          </w:p>
        </w:tc>
        <w:tc>
          <w:tcPr>
            <w:tcW w:w="1710" w:type="dxa"/>
          </w:tcPr>
          <w:p w14:paraId="3E8B1031" w14:textId="1A7AA943" w:rsidR="006C26BE" w:rsidRDefault="006C26BE" w:rsidP="006C26BE">
            <w:r>
              <w:t>Employee</w:t>
            </w:r>
          </w:p>
        </w:tc>
        <w:tc>
          <w:tcPr>
            <w:tcW w:w="2821" w:type="dxa"/>
          </w:tcPr>
          <w:p w14:paraId="77F90F93" w14:textId="0DCD786B" w:rsidR="006C26BE" w:rsidRPr="00705F7D" w:rsidRDefault="006C26BE" w:rsidP="006C26BE"/>
        </w:tc>
      </w:tr>
      <w:tr w:rsidR="006C26BE" w:rsidRPr="00705F7D" w14:paraId="242D582E" w14:textId="77777777" w:rsidTr="00D3694C">
        <w:trPr>
          <w:trHeight w:val="171"/>
        </w:trPr>
        <w:tc>
          <w:tcPr>
            <w:tcW w:w="3743" w:type="dxa"/>
          </w:tcPr>
          <w:p w14:paraId="6B11DA4D" w14:textId="77777777" w:rsidR="006C26BE" w:rsidRDefault="006C26BE" w:rsidP="006C26BE">
            <w:r>
              <w:t>/</w:t>
            </w:r>
            <w:proofErr w:type="spellStart"/>
            <w:r>
              <w:t>api</w:t>
            </w:r>
            <w:proofErr w:type="spellEnd"/>
            <w:r>
              <w:t>/v1/employees/</w:t>
            </w:r>
            <w:r w:rsidRPr="004D5388">
              <w:t xml:space="preserve"> </w:t>
            </w:r>
            <w:proofErr w:type="spellStart"/>
            <w:r w:rsidRPr="005C0E6C">
              <w:t>findTotalCommissionIssued</w:t>
            </w:r>
            <w:proofErr w:type="spellEnd"/>
          </w:p>
          <w:p w14:paraId="26F0A985" w14:textId="77777777" w:rsidR="006C26BE" w:rsidRDefault="006C26BE" w:rsidP="006C26BE">
            <w:proofErr w:type="spellStart"/>
            <w:r w:rsidRPr="005C0E6C">
              <w:t>ToEmployee</w:t>
            </w:r>
            <w:proofErr w:type="spellEnd"/>
            <w:r>
              <w:t>/{</w:t>
            </w:r>
            <w:proofErr w:type="spellStart"/>
            <w:r>
              <w:t>department_id</w:t>
            </w:r>
            <w:proofErr w:type="spellEnd"/>
            <w:r>
              <w:t>}</w:t>
            </w:r>
          </w:p>
        </w:tc>
        <w:tc>
          <w:tcPr>
            <w:tcW w:w="989" w:type="dxa"/>
          </w:tcPr>
          <w:p w14:paraId="79A41C5E" w14:textId="77777777" w:rsidR="006C26BE" w:rsidRDefault="006C26BE" w:rsidP="006C26BE">
            <w:r>
              <w:t>GET</w:t>
            </w:r>
          </w:p>
        </w:tc>
        <w:tc>
          <w:tcPr>
            <w:tcW w:w="2278" w:type="dxa"/>
          </w:tcPr>
          <w:p w14:paraId="27E1462D" w14:textId="77777777" w:rsidR="006C26BE" w:rsidRDefault="006C26BE" w:rsidP="006C26BE">
            <w:proofErr w:type="spellStart"/>
            <w:r w:rsidRPr="005C0E6C">
              <w:t>findTotalCommissionIssued</w:t>
            </w:r>
            <w:proofErr w:type="spellEnd"/>
          </w:p>
          <w:p w14:paraId="084DE1ED" w14:textId="77777777" w:rsidR="006C26BE" w:rsidRPr="004D5388" w:rsidRDefault="006C26BE" w:rsidP="006C26BE">
            <w:proofErr w:type="spellStart"/>
            <w:r w:rsidRPr="005C0E6C">
              <w:t>ToEmployeeByDepartment</w:t>
            </w:r>
            <w:proofErr w:type="spellEnd"/>
          </w:p>
        </w:tc>
        <w:tc>
          <w:tcPr>
            <w:tcW w:w="1710" w:type="dxa"/>
          </w:tcPr>
          <w:p w14:paraId="2EE0EFB4" w14:textId="77777777" w:rsidR="006C26BE" w:rsidRDefault="006C26BE" w:rsidP="006C26BE">
            <w:r>
              <w:t>200: {</w:t>
            </w:r>
          </w:p>
          <w:p w14:paraId="0658A57C" w14:textId="77777777" w:rsidR="006C26BE" w:rsidRDefault="006C26BE" w:rsidP="006C26BE">
            <w:r>
              <w:t>“</w:t>
            </w:r>
            <w:proofErr w:type="spellStart"/>
            <w:r>
              <w:t>departmentid</w:t>
            </w:r>
            <w:proofErr w:type="spellEnd"/>
            <w:proofErr w:type="gramStart"/>
            <w:r>
              <w:t>” :</w:t>
            </w:r>
            <w:proofErr w:type="gramEnd"/>
            <w:r>
              <w:t xml:space="preserve"> 1200,</w:t>
            </w:r>
          </w:p>
          <w:p w14:paraId="11D13867" w14:textId="77777777" w:rsidR="006C26BE" w:rsidRDefault="006C26BE" w:rsidP="006C26BE">
            <w:r>
              <w:t>“sum</w:t>
            </w:r>
            <w:proofErr w:type="gramStart"/>
            <w:r>
              <w:t>” :</w:t>
            </w:r>
            <w:proofErr w:type="gramEnd"/>
            <w:r>
              <w:t xml:space="preserve"> 23000</w:t>
            </w:r>
          </w:p>
          <w:p w14:paraId="226D7D4B" w14:textId="77777777" w:rsidR="006C26BE" w:rsidRDefault="006C26BE" w:rsidP="006C26BE">
            <w:r>
              <w:t>}</w:t>
            </w:r>
          </w:p>
        </w:tc>
        <w:tc>
          <w:tcPr>
            <w:tcW w:w="2821" w:type="dxa"/>
          </w:tcPr>
          <w:p w14:paraId="5D6C70B9" w14:textId="1E91570C" w:rsidR="006C26BE" w:rsidRPr="00705F7D" w:rsidRDefault="006C26BE" w:rsidP="006C26BE"/>
        </w:tc>
      </w:tr>
      <w:tr w:rsidR="006C26BE" w:rsidRPr="00705F7D" w14:paraId="713CB512" w14:textId="77777777" w:rsidTr="00D3694C">
        <w:trPr>
          <w:trHeight w:val="171"/>
        </w:trPr>
        <w:tc>
          <w:tcPr>
            <w:tcW w:w="3743" w:type="dxa"/>
          </w:tcPr>
          <w:p w14:paraId="7A9C908F" w14:textId="77777777" w:rsidR="006C26BE" w:rsidRDefault="006C26BE" w:rsidP="006C26BE">
            <w:r>
              <w:t>/</w:t>
            </w:r>
            <w:proofErr w:type="spellStart"/>
            <w:r>
              <w:t>api</w:t>
            </w:r>
            <w:proofErr w:type="spellEnd"/>
            <w:r>
              <w:t>/v1/employees/</w:t>
            </w:r>
            <w:proofErr w:type="spellStart"/>
            <w:r>
              <w:t>listAllEmployees</w:t>
            </w:r>
            <w:proofErr w:type="spellEnd"/>
            <w:r>
              <w:t>/</w:t>
            </w:r>
          </w:p>
          <w:p w14:paraId="6362B276" w14:textId="77777777" w:rsidR="006C26BE" w:rsidRDefault="006C26BE" w:rsidP="006C26BE">
            <w:r>
              <w:t>{</w:t>
            </w:r>
            <w:proofErr w:type="spellStart"/>
            <w:r>
              <w:t>department_id</w:t>
            </w:r>
            <w:proofErr w:type="spellEnd"/>
            <w:r>
              <w:t>}</w:t>
            </w:r>
          </w:p>
        </w:tc>
        <w:tc>
          <w:tcPr>
            <w:tcW w:w="989" w:type="dxa"/>
          </w:tcPr>
          <w:p w14:paraId="5C654417" w14:textId="77777777" w:rsidR="006C26BE" w:rsidRDefault="006C26BE" w:rsidP="006C26BE">
            <w:r>
              <w:t>GET</w:t>
            </w:r>
          </w:p>
        </w:tc>
        <w:tc>
          <w:tcPr>
            <w:tcW w:w="2278" w:type="dxa"/>
          </w:tcPr>
          <w:p w14:paraId="33F1FD6C" w14:textId="77777777" w:rsidR="006C26BE" w:rsidRPr="005C0E6C" w:rsidRDefault="006C26BE" w:rsidP="006C26BE">
            <w:proofErr w:type="spellStart"/>
            <w:r w:rsidRPr="002C73E0">
              <w:t>listAllEmployeesByDepartment</w:t>
            </w:r>
            <w:proofErr w:type="spellEnd"/>
          </w:p>
        </w:tc>
        <w:tc>
          <w:tcPr>
            <w:tcW w:w="1710" w:type="dxa"/>
          </w:tcPr>
          <w:p w14:paraId="6593F49E" w14:textId="0F91F430" w:rsidR="006C26BE" w:rsidRDefault="006C26BE" w:rsidP="006C26BE">
            <w:r>
              <w:t>Collection of Employees</w:t>
            </w:r>
          </w:p>
        </w:tc>
        <w:tc>
          <w:tcPr>
            <w:tcW w:w="2821" w:type="dxa"/>
          </w:tcPr>
          <w:p w14:paraId="781C502D" w14:textId="6D518A8F" w:rsidR="006C26BE" w:rsidRPr="00705F7D" w:rsidRDefault="006C26BE" w:rsidP="006C26BE"/>
        </w:tc>
      </w:tr>
      <w:tr w:rsidR="006C26BE" w14:paraId="366F6DD7" w14:textId="77777777" w:rsidTr="00D3694C">
        <w:trPr>
          <w:trHeight w:val="171"/>
        </w:trPr>
        <w:tc>
          <w:tcPr>
            <w:tcW w:w="3743" w:type="dxa"/>
          </w:tcPr>
          <w:p w14:paraId="40FB74F1" w14:textId="77777777" w:rsidR="006C26BE" w:rsidRDefault="006C26BE" w:rsidP="006C26BE">
            <w:r>
              <w:t>/</w:t>
            </w:r>
            <w:proofErr w:type="spellStart"/>
            <w:r>
              <w:t>api</w:t>
            </w:r>
            <w:proofErr w:type="spellEnd"/>
            <w:r>
              <w:t>/v1/employees/</w:t>
            </w:r>
            <w:proofErr w:type="spellStart"/>
            <w:r>
              <w:t>employees_departmentwise_count</w:t>
            </w:r>
            <w:proofErr w:type="spellEnd"/>
          </w:p>
        </w:tc>
        <w:tc>
          <w:tcPr>
            <w:tcW w:w="989" w:type="dxa"/>
          </w:tcPr>
          <w:p w14:paraId="09C20FB4" w14:textId="77777777" w:rsidR="006C26BE" w:rsidRDefault="006C26BE" w:rsidP="006C26BE">
            <w:r>
              <w:t>GET</w:t>
            </w:r>
          </w:p>
        </w:tc>
        <w:tc>
          <w:tcPr>
            <w:tcW w:w="2278" w:type="dxa"/>
          </w:tcPr>
          <w:p w14:paraId="74E1312C" w14:textId="77777777" w:rsidR="006C26BE" w:rsidRPr="002C73E0" w:rsidRDefault="006C26BE" w:rsidP="006C26BE">
            <w:proofErr w:type="spellStart"/>
            <w:r w:rsidRPr="0031570B">
              <w:t>countAllEmployeesGroupByDepartment</w:t>
            </w:r>
            <w:proofErr w:type="spellEnd"/>
          </w:p>
        </w:tc>
        <w:tc>
          <w:tcPr>
            <w:tcW w:w="1710" w:type="dxa"/>
          </w:tcPr>
          <w:p w14:paraId="7E285B71" w14:textId="77777777" w:rsidR="006C26BE" w:rsidRDefault="006C26BE" w:rsidP="006C26BE">
            <w:proofErr w:type="gramStart"/>
            <w:r>
              <w:t>200:[</w:t>
            </w:r>
            <w:proofErr w:type="gramEnd"/>
            <w:r>
              <w:t>{</w:t>
            </w:r>
          </w:p>
          <w:p w14:paraId="6D4904FF" w14:textId="77777777" w:rsidR="006C26BE" w:rsidRDefault="006C26BE" w:rsidP="006C26BE">
            <w:r>
              <w:t>“</w:t>
            </w:r>
            <w:proofErr w:type="spellStart"/>
            <w:r>
              <w:t>departmentname</w:t>
            </w:r>
            <w:proofErr w:type="spellEnd"/>
            <w:proofErr w:type="gramStart"/>
            <w:r>
              <w:t>” :</w:t>
            </w:r>
            <w:proofErr w:type="gramEnd"/>
            <w:r>
              <w:t xml:space="preserve"> “</w:t>
            </w:r>
            <w:r w:rsidRPr="0031570B">
              <w:t>Treasury</w:t>
            </w:r>
            <w:r>
              <w:t>”,</w:t>
            </w:r>
          </w:p>
          <w:p w14:paraId="255189B9" w14:textId="77777777" w:rsidR="006C26BE" w:rsidRDefault="006C26BE" w:rsidP="006C26BE">
            <w:r>
              <w:t>“count</w:t>
            </w:r>
            <w:proofErr w:type="gramStart"/>
            <w:r>
              <w:t>” :</w:t>
            </w:r>
            <w:proofErr w:type="gramEnd"/>
            <w:r>
              <w:t xml:space="preserve"> 23},</w:t>
            </w:r>
          </w:p>
          <w:p w14:paraId="441D4504" w14:textId="77777777" w:rsidR="006C26BE" w:rsidRDefault="006C26BE" w:rsidP="006C26BE">
            <w:r>
              <w:t>:[{</w:t>
            </w:r>
          </w:p>
          <w:p w14:paraId="31ED76E2" w14:textId="77777777" w:rsidR="006C26BE" w:rsidRDefault="006C26BE" w:rsidP="006C26BE">
            <w:r>
              <w:lastRenderedPageBreak/>
              <w:t>“</w:t>
            </w:r>
            <w:proofErr w:type="spellStart"/>
            <w:r>
              <w:t>departmentname</w:t>
            </w:r>
            <w:proofErr w:type="spellEnd"/>
            <w:proofErr w:type="gramStart"/>
            <w:r>
              <w:t>” :</w:t>
            </w:r>
            <w:proofErr w:type="gramEnd"/>
            <w:r>
              <w:t xml:space="preserve"> “</w:t>
            </w:r>
            <w:r w:rsidRPr="0031570B">
              <w:t>Manufacturing</w:t>
            </w:r>
            <w:r>
              <w:t>”,</w:t>
            </w:r>
          </w:p>
          <w:p w14:paraId="7DF67A10" w14:textId="77777777" w:rsidR="006C26BE" w:rsidRDefault="006C26BE" w:rsidP="006C26BE">
            <w:r>
              <w:t>“count</w:t>
            </w:r>
            <w:proofErr w:type="gramStart"/>
            <w:r>
              <w:t>” :</w:t>
            </w:r>
            <w:proofErr w:type="gramEnd"/>
            <w:r>
              <w:t xml:space="preserve"> 34},</w:t>
            </w:r>
          </w:p>
          <w:p w14:paraId="73B5C054" w14:textId="77777777" w:rsidR="006C26BE" w:rsidRDefault="006C26BE" w:rsidP="006C26BE">
            <w:r>
              <w:t>……]</w:t>
            </w:r>
          </w:p>
          <w:p w14:paraId="1EA054EC" w14:textId="77777777" w:rsidR="006C26BE" w:rsidRDefault="006C26BE" w:rsidP="006C26BE"/>
        </w:tc>
        <w:tc>
          <w:tcPr>
            <w:tcW w:w="2821" w:type="dxa"/>
          </w:tcPr>
          <w:p w14:paraId="07E6A5B3" w14:textId="6C3D87D5" w:rsidR="006C26BE" w:rsidRDefault="006C26BE" w:rsidP="006C26BE"/>
        </w:tc>
      </w:tr>
      <w:tr w:rsidR="006C26BE" w14:paraId="58A519CF" w14:textId="77777777" w:rsidTr="00D3694C">
        <w:trPr>
          <w:trHeight w:val="171"/>
        </w:trPr>
        <w:tc>
          <w:tcPr>
            <w:tcW w:w="3743" w:type="dxa"/>
          </w:tcPr>
          <w:p w14:paraId="6BD59237" w14:textId="78DE9DCF" w:rsidR="006C26BE" w:rsidRDefault="006C26BE" w:rsidP="006C26BE"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r w:rsidR="008A3362">
              <w:t>employees/</w:t>
            </w:r>
            <w:proofErr w:type="spellStart"/>
            <w:r w:rsidRPr="00AD2358">
              <w:t>list</w:t>
            </w:r>
            <w:r>
              <w:t>a</w:t>
            </w:r>
            <w:r w:rsidRPr="00AD2358">
              <w:t>ll</w:t>
            </w:r>
            <w:r>
              <w:t>m</w:t>
            </w:r>
            <w:r w:rsidRPr="00AD2358">
              <w:t>anager</w:t>
            </w:r>
            <w:r>
              <w:t>d</w:t>
            </w:r>
            <w:r w:rsidRPr="00AD2358">
              <w:t>etails</w:t>
            </w:r>
            <w:proofErr w:type="spellEnd"/>
          </w:p>
        </w:tc>
        <w:tc>
          <w:tcPr>
            <w:tcW w:w="989" w:type="dxa"/>
          </w:tcPr>
          <w:p w14:paraId="7B574243" w14:textId="77777777" w:rsidR="006C26BE" w:rsidRDefault="006C26BE" w:rsidP="006C26BE">
            <w:r>
              <w:t>GET</w:t>
            </w:r>
          </w:p>
        </w:tc>
        <w:tc>
          <w:tcPr>
            <w:tcW w:w="2278" w:type="dxa"/>
          </w:tcPr>
          <w:p w14:paraId="5D95EEF6" w14:textId="77777777" w:rsidR="006C26BE" w:rsidRPr="0031570B" w:rsidRDefault="006C26BE" w:rsidP="006C26BE">
            <w:proofErr w:type="spellStart"/>
            <w:r w:rsidRPr="00AD2358">
              <w:t>listAllManagerDetails</w:t>
            </w:r>
            <w:proofErr w:type="spellEnd"/>
          </w:p>
        </w:tc>
        <w:tc>
          <w:tcPr>
            <w:tcW w:w="1710" w:type="dxa"/>
          </w:tcPr>
          <w:p w14:paraId="5BFD3F7D" w14:textId="026EBBFD" w:rsidR="006C26BE" w:rsidRDefault="008A3362" w:rsidP="006C26BE">
            <w:r>
              <w:t>Employee</w:t>
            </w:r>
          </w:p>
        </w:tc>
        <w:tc>
          <w:tcPr>
            <w:tcW w:w="2821" w:type="dxa"/>
          </w:tcPr>
          <w:p w14:paraId="1D797C5F" w14:textId="524A4BCB" w:rsidR="006C26BE" w:rsidRDefault="006C26BE" w:rsidP="006C26BE"/>
        </w:tc>
      </w:tr>
      <w:tr w:rsidR="006C26BE" w14:paraId="4160F16D" w14:textId="77777777" w:rsidTr="00D3694C">
        <w:trPr>
          <w:trHeight w:val="171"/>
        </w:trPr>
        <w:tc>
          <w:tcPr>
            <w:tcW w:w="3743" w:type="dxa"/>
          </w:tcPr>
          <w:p w14:paraId="50DBF71C" w14:textId="6DB56C3B" w:rsidR="006C26BE" w:rsidRDefault="006C26BE" w:rsidP="006C26BE"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r w:rsidR="008A3362">
              <w:t xml:space="preserve"> </w:t>
            </w:r>
            <w:r w:rsidR="008A3362">
              <w:t>employees</w:t>
            </w:r>
            <w:r w:rsidR="008A3362">
              <w:t xml:space="preserve"> /</w:t>
            </w:r>
            <w:proofErr w:type="spellStart"/>
            <w:r>
              <w:t>locationwisecountofemployees</w:t>
            </w:r>
            <w:proofErr w:type="spellEnd"/>
          </w:p>
        </w:tc>
        <w:tc>
          <w:tcPr>
            <w:tcW w:w="989" w:type="dxa"/>
          </w:tcPr>
          <w:p w14:paraId="21A3D001" w14:textId="77777777" w:rsidR="006C26BE" w:rsidRDefault="006C26BE" w:rsidP="006C26BE">
            <w:r>
              <w:t>GET</w:t>
            </w:r>
          </w:p>
        </w:tc>
        <w:tc>
          <w:tcPr>
            <w:tcW w:w="2278" w:type="dxa"/>
          </w:tcPr>
          <w:p w14:paraId="246F803F" w14:textId="77777777" w:rsidR="006C26BE" w:rsidRPr="00AD2358" w:rsidRDefault="006C26BE" w:rsidP="006C26BE">
            <w:proofErr w:type="spellStart"/>
            <w:r w:rsidRPr="001D3E26">
              <w:t>countAllEmployeesGroupByLocation</w:t>
            </w:r>
            <w:proofErr w:type="spellEnd"/>
          </w:p>
        </w:tc>
        <w:tc>
          <w:tcPr>
            <w:tcW w:w="1710" w:type="dxa"/>
          </w:tcPr>
          <w:p w14:paraId="6497A81B" w14:textId="76FC26EF" w:rsidR="006C26BE" w:rsidRDefault="008A3362" w:rsidP="006C26BE">
            <w:r>
              <w:t>Employee</w:t>
            </w:r>
          </w:p>
        </w:tc>
        <w:tc>
          <w:tcPr>
            <w:tcW w:w="2821" w:type="dxa"/>
          </w:tcPr>
          <w:p w14:paraId="29190EFE" w14:textId="074A9E37" w:rsidR="006C26BE" w:rsidRDefault="006C26BE" w:rsidP="006C26BE"/>
        </w:tc>
      </w:tr>
      <w:tr w:rsidR="006C26BE" w14:paraId="4E8DB536" w14:textId="77777777" w:rsidTr="00D3694C">
        <w:trPr>
          <w:trHeight w:val="171"/>
        </w:trPr>
        <w:tc>
          <w:tcPr>
            <w:tcW w:w="3743" w:type="dxa"/>
          </w:tcPr>
          <w:p w14:paraId="3F1AC38E" w14:textId="77777777" w:rsidR="006C26BE" w:rsidRDefault="006C26BE" w:rsidP="006C26BE">
            <w:r>
              <w:t>/</w:t>
            </w:r>
            <w:proofErr w:type="spellStart"/>
            <w:r>
              <w:t>api</w:t>
            </w:r>
            <w:proofErr w:type="spellEnd"/>
            <w:r>
              <w:t>/v1/employees/{empid}/</w:t>
            </w:r>
            <w:proofErr w:type="spellStart"/>
            <w:r>
              <w:t>findmaxsalaryofjob</w:t>
            </w:r>
            <w:proofErr w:type="spellEnd"/>
          </w:p>
        </w:tc>
        <w:tc>
          <w:tcPr>
            <w:tcW w:w="989" w:type="dxa"/>
          </w:tcPr>
          <w:p w14:paraId="00CCFA14" w14:textId="77777777" w:rsidR="006C26BE" w:rsidRDefault="006C26BE" w:rsidP="006C26BE">
            <w:r>
              <w:t>GET</w:t>
            </w:r>
          </w:p>
        </w:tc>
        <w:tc>
          <w:tcPr>
            <w:tcW w:w="2278" w:type="dxa"/>
          </w:tcPr>
          <w:p w14:paraId="52A27C6C" w14:textId="77777777" w:rsidR="006C26BE" w:rsidRPr="001D3E26" w:rsidRDefault="006C26BE" w:rsidP="006C26BE">
            <w:proofErr w:type="spellStart"/>
            <w:r w:rsidRPr="00690DFE">
              <w:t>findMaxSalaryOfJobByEmployeeId</w:t>
            </w:r>
            <w:proofErr w:type="spellEnd"/>
          </w:p>
        </w:tc>
        <w:tc>
          <w:tcPr>
            <w:tcW w:w="1710" w:type="dxa"/>
          </w:tcPr>
          <w:p w14:paraId="3E8C2D0D" w14:textId="77777777" w:rsidR="006C26BE" w:rsidRDefault="006C26BE" w:rsidP="006C26BE">
            <w:proofErr w:type="gramStart"/>
            <w:r>
              <w:t>200:{</w:t>
            </w:r>
            <w:proofErr w:type="gramEnd"/>
          </w:p>
          <w:p w14:paraId="22A92DA8" w14:textId="77777777" w:rsidR="006C26BE" w:rsidRDefault="006C26BE" w:rsidP="006C26BE">
            <w:r>
              <w:t>“Job Title”: “</w:t>
            </w:r>
            <w:r w:rsidRPr="00690DFE">
              <w:t>Finance Manager</w:t>
            </w:r>
            <w:proofErr w:type="gramStart"/>
            <w:r>
              <w:t>”,</w:t>
            </w:r>
            <w:proofErr w:type="gramEnd"/>
          </w:p>
          <w:p w14:paraId="4F494904" w14:textId="77777777" w:rsidR="006C26BE" w:rsidRDefault="006C26BE" w:rsidP="006C26BE">
            <w:r>
              <w:t>“max salary</w:t>
            </w:r>
            <w:proofErr w:type="gramStart"/>
            <w:r>
              <w:t>” :</w:t>
            </w:r>
            <w:proofErr w:type="gramEnd"/>
            <w:r>
              <w:t xml:space="preserve"> </w:t>
            </w:r>
          </w:p>
          <w:p w14:paraId="49830721" w14:textId="77777777" w:rsidR="006C26BE" w:rsidRDefault="006C26BE" w:rsidP="006C26BE">
            <w:r>
              <w:t>12000</w:t>
            </w:r>
          </w:p>
          <w:p w14:paraId="42B54D50" w14:textId="77777777" w:rsidR="006C26BE" w:rsidRDefault="006C26BE" w:rsidP="006C26BE">
            <w:r>
              <w:t>}</w:t>
            </w:r>
          </w:p>
        </w:tc>
        <w:tc>
          <w:tcPr>
            <w:tcW w:w="2821" w:type="dxa"/>
          </w:tcPr>
          <w:p w14:paraId="4063C51D" w14:textId="54A453EF" w:rsidR="006C26BE" w:rsidRDefault="006C26BE" w:rsidP="006C26BE"/>
        </w:tc>
      </w:tr>
      <w:tr w:rsidR="00802E03" w14:paraId="49D8054D" w14:textId="77777777" w:rsidTr="00D3694C">
        <w:trPr>
          <w:trHeight w:val="171"/>
        </w:trPr>
        <w:tc>
          <w:tcPr>
            <w:tcW w:w="3743" w:type="dxa"/>
          </w:tcPr>
          <w:p w14:paraId="2D6DC3FE" w14:textId="7AB1F4C0" w:rsidR="00802E03" w:rsidRDefault="00802E03" w:rsidP="00802E03">
            <w:r>
              <w:t>/</w:t>
            </w:r>
            <w:proofErr w:type="spellStart"/>
            <w:r>
              <w:t>api</w:t>
            </w:r>
            <w:proofErr w:type="spellEnd"/>
            <w:r>
              <w:t>/v1/ employees/{email}</w:t>
            </w:r>
          </w:p>
        </w:tc>
        <w:tc>
          <w:tcPr>
            <w:tcW w:w="989" w:type="dxa"/>
          </w:tcPr>
          <w:p w14:paraId="6704A5E9" w14:textId="180766BC" w:rsidR="00802E03" w:rsidRDefault="00802E03" w:rsidP="00802E03">
            <w:r>
              <w:t>PUT</w:t>
            </w:r>
          </w:p>
        </w:tc>
        <w:tc>
          <w:tcPr>
            <w:tcW w:w="2278" w:type="dxa"/>
          </w:tcPr>
          <w:p w14:paraId="385DD627" w14:textId="6EFCECDF" w:rsidR="00802E03" w:rsidRPr="00690DFE" w:rsidRDefault="00802E03" w:rsidP="00802E03">
            <w:r>
              <w:t>Update employee email</w:t>
            </w:r>
          </w:p>
        </w:tc>
        <w:tc>
          <w:tcPr>
            <w:tcW w:w="1710" w:type="dxa"/>
          </w:tcPr>
          <w:p w14:paraId="0548744F" w14:textId="45DBE7C8" w:rsidR="00802E03" w:rsidRDefault="00802E03" w:rsidP="00802E03">
            <w:r>
              <w:t>String: Record Modified Successfully</w:t>
            </w:r>
          </w:p>
        </w:tc>
        <w:tc>
          <w:tcPr>
            <w:tcW w:w="2821" w:type="dxa"/>
          </w:tcPr>
          <w:p w14:paraId="47A2C122" w14:textId="2057AB84" w:rsidR="00802E03" w:rsidRDefault="00802E03" w:rsidP="00802E03"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802E03" w14:paraId="4BA13AF0" w14:textId="77777777" w:rsidTr="00D3694C">
        <w:trPr>
          <w:trHeight w:val="171"/>
        </w:trPr>
        <w:tc>
          <w:tcPr>
            <w:tcW w:w="3743" w:type="dxa"/>
          </w:tcPr>
          <w:p w14:paraId="7F502D8A" w14:textId="35848DDA" w:rsidR="00802E03" w:rsidRDefault="00802E03" w:rsidP="00802E03">
            <w:r>
              <w:t>/</w:t>
            </w:r>
            <w:proofErr w:type="spellStart"/>
            <w:r>
              <w:t>api</w:t>
            </w:r>
            <w:proofErr w:type="spellEnd"/>
            <w:r>
              <w:t>/v1/ employees/{</w:t>
            </w:r>
            <w:proofErr w:type="spellStart"/>
            <w:r>
              <w:t>phonenumber</w:t>
            </w:r>
            <w:proofErr w:type="spellEnd"/>
            <w:r>
              <w:t>}</w:t>
            </w:r>
          </w:p>
        </w:tc>
        <w:tc>
          <w:tcPr>
            <w:tcW w:w="989" w:type="dxa"/>
          </w:tcPr>
          <w:p w14:paraId="41F00DC7" w14:textId="3942B292" w:rsidR="00802E03" w:rsidRDefault="00802E03" w:rsidP="00802E03">
            <w:r>
              <w:t>PUT</w:t>
            </w:r>
          </w:p>
        </w:tc>
        <w:tc>
          <w:tcPr>
            <w:tcW w:w="2278" w:type="dxa"/>
          </w:tcPr>
          <w:p w14:paraId="314D74DE" w14:textId="4EC964BA" w:rsidR="00802E03" w:rsidRPr="0098696A" w:rsidRDefault="00802E03" w:rsidP="00802E03">
            <w:r>
              <w:t>Update employee phone number</w:t>
            </w:r>
          </w:p>
        </w:tc>
        <w:tc>
          <w:tcPr>
            <w:tcW w:w="1710" w:type="dxa"/>
          </w:tcPr>
          <w:p w14:paraId="1B466FE9" w14:textId="5E5BA1D8" w:rsidR="00802E03" w:rsidRDefault="00802E03" w:rsidP="00802E03">
            <w:r>
              <w:t>String: Record Modified Successfully</w:t>
            </w:r>
          </w:p>
        </w:tc>
        <w:tc>
          <w:tcPr>
            <w:tcW w:w="2821" w:type="dxa"/>
          </w:tcPr>
          <w:p w14:paraId="784008DF" w14:textId="7C5CD2D3" w:rsidR="00802E03" w:rsidRDefault="00802E03" w:rsidP="00802E03"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802E03" w14:paraId="34DACE36" w14:textId="77777777" w:rsidTr="00D3694C">
        <w:trPr>
          <w:trHeight w:val="171"/>
        </w:trPr>
        <w:tc>
          <w:tcPr>
            <w:tcW w:w="3743" w:type="dxa"/>
          </w:tcPr>
          <w:p w14:paraId="3DE2A371" w14:textId="7287999B" w:rsidR="00802E03" w:rsidRDefault="00802E03" w:rsidP="00802E03"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r w:rsidR="00706FFB">
              <w:t>employees/</w:t>
            </w:r>
            <w:proofErr w:type="spellStart"/>
            <w:r w:rsidRPr="005325CD">
              <w:t>findAllOpenPositions</w:t>
            </w:r>
            <w:proofErr w:type="spellEnd"/>
          </w:p>
        </w:tc>
        <w:tc>
          <w:tcPr>
            <w:tcW w:w="989" w:type="dxa"/>
          </w:tcPr>
          <w:p w14:paraId="3AA4EBA9" w14:textId="77777777" w:rsidR="00802E03" w:rsidRDefault="00802E03" w:rsidP="00802E03">
            <w:r>
              <w:t>GET</w:t>
            </w:r>
          </w:p>
        </w:tc>
        <w:tc>
          <w:tcPr>
            <w:tcW w:w="2278" w:type="dxa"/>
          </w:tcPr>
          <w:p w14:paraId="63F1826B" w14:textId="00D34FEB" w:rsidR="00802E03" w:rsidRPr="00063424" w:rsidRDefault="00802E03" w:rsidP="00802E03">
            <w:r>
              <w:t>F</w:t>
            </w:r>
            <w:r w:rsidRPr="005325CD">
              <w:t>ind</w:t>
            </w:r>
            <w:r w:rsidR="00607859">
              <w:t xml:space="preserve"> </w:t>
            </w:r>
            <w:r w:rsidRPr="005325CD">
              <w:t>All</w:t>
            </w:r>
            <w:r w:rsidR="00607859">
              <w:t xml:space="preserve"> </w:t>
            </w:r>
            <w:r w:rsidRPr="005325CD">
              <w:t>Open</w:t>
            </w:r>
            <w:r w:rsidR="00607859">
              <w:t xml:space="preserve"> </w:t>
            </w:r>
            <w:r w:rsidRPr="005325CD">
              <w:t>Positions</w:t>
            </w:r>
            <w:r>
              <w:t xml:space="preserve"> which </w:t>
            </w:r>
            <w:proofErr w:type="gramStart"/>
            <w:r>
              <w:t>was not filled</w:t>
            </w:r>
            <w:proofErr w:type="gramEnd"/>
          </w:p>
        </w:tc>
        <w:tc>
          <w:tcPr>
            <w:tcW w:w="1710" w:type="dxa"/>
          </w:tcPr>
          <w:p w14:paraId="43251C69" w14:textId="2B2EF7F4" w:rsidR="00802E03" w:rsidRDefault="00706FFB" w:rsidP="00802E03">
            <w:r>
              <w:t>Collection of Job</w:t>
            </w:r>
          </w:p>
        </w:tc>
        <w:tc>
          <w:tcPr>
            <w:tcW w:w="2821" w:type="dxa"/>
          </w:tcPr>
          <w:p w14:paraId="01BFC44F" w14:textId="4EA16A23" w:rsidR="00802E03" w:rsidRDefault="00802E03" w:rsidP="00802E03"/>
        </w:tc>
      </w:tr>
      <w:tr w:rsidR="00802E03" w14:paraId="0F5011FB" w14:textId="77777777" w:rsidTr="00D3694C">
        <w:trPr>
          <w:trHeight w:val="171"/>
        </w:trPr>
        <w:tc>
          <w:tcPr>
            <w:tcW w:w="3743" w:type="dxa"/>
          </w:tcPr>
          <w:p w14:paraId="4925BA59" w14:textId="5AC83B8D" w:rsidR="00802E03" w:rsidRDefault="00802E03" w:rsidP="00802E03"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r w:rsidR="00706FFB">
              <w:t xml:space="preserve"> </w:t>
            </w:r>
            <w:r w:rsidR="00706FFB">
              <w:t>employees</w:t>
            </w:r>
            <w:r w:rsidR="00706FFB" w:rsidRPr="005325CD">
              <w:t xml:space="preserve"> </w:t>
            </w:r>
            <w:r w:rsidR="00706FFB">
              <w:t>/</w:t>
            </w:r>
            <w:proofErr w:type="spellStart"/>
            <w:r w:rsidRPr="005325CD">
              <w:t>findAllOpenPositions</w:t>
            </w:r>
            <w:proofErr w:type="spellEnd"/>
            <w:r>
              <w:t>/{</w:t>
            </w:r>
            <w:proofErr w:type="spellStart"/>
            <w:r>
              <w:t>department_id</w:t>
            </w:r>
            <w:proofErr w:type="spellEnd"/>
            <w:r>
              <w:t>}</w:t>
            </w:r>
          </w:p>
        </w:tc>
        <w:tc>
          <w:tcPr>
            <w:tcW w:w="989" w:type="dxa"/>
          </w:tcPr>
          <w:p w14:paraId="476AB2D0" w14:textId="77777777" w:rsidR="00802E03" w:rsidRDefault="00802E03" w:rsidP="00802E03">
            <w:r>
              <w:t>GET</w:t>
            </w:r>
          </w:p>
        </w:tc>
        <w:tc>
          <w:tcPr>
            <w:tcW w:w="2278" w:type="dxa"/>
          </w:tcPr>
          <w:p w14:paraId="635A9E2B" w14:textId="3CD2DF75" w:rsidR="00802E03" w:rsidRDefault="00802E03" w:rsidP="00802E03">
            <w:r>
              <w:t>F</w:t>
            </w:r>
            <w:r w:rsidRPr="005325CD">
              <w:t>ind</w:t>
            </w:r>
            <w:r w:rsidR="00607859">
              <w:t xml:space="preserve"> </w:t>
            </w:r>
            <w:r w:rsidRPr="005325CD">
              <w:t>All</w:t>
            </w:r>
            <w:r w:rsidR="00607859">
              <w:t xml:space="preserve"> </w:t>
            </w:r>
            <w:r w:rsidRPr="005325CD">
              <w:t>Open</w:t>
            </w:r>
            <w:r w:rsidR="00607859">
              <w:t xml:space="preserve"> </w:t>
            </w:r>
            <w:r w:rsidRPr="005325CD">
              <w:t>Positions</w:t>
            </w:r>
            <w:r>
              <w:t xml:space="preserve"> which </w:t>
            </w:r>
            <w:proofErr w:type="gramStart"/>
            <w:r>
              <w:t>was not filled</w:t>
            </w:r>
            <w:proofErr w:type="gramEnd"/>
            <w:r>
              <w:t xml:space="preserve"> in a particular department.</w:t>
            </w:r>
          </w:p>
        </w:tc>
        <w:tc>
          <w:tcPr>
            <w:tcW w:w="1710" w:type="dxa"/>
          </w:tcPr>
          <w:p w14:paraId="2672B1D6" w14:textId="64DF3CA6" w:rsidR="00802E03" w:rsidRDefault="00706FFB" w:rsidP="00802E03">
            <w:r>
              <w:t>Collection of Job</w:t>
            </w:r>
          </w:p>
        </w:tc>
        <w:tc>
          <w:tcPr>
            <w:tcW w:w="2821" w:type="dxa"/>
          </w:tcPr>
          <w:p w14:paraId="191D2CE5" w14:textId="1E150D54" w:rsidR="00802E03" w:rsidRDefault="00802E03" w:rsidP="00802E03"/>
        </w:tc>
      </w:tr>
      <w:tr w:rsidR="00802E03" w14:paraId="57BE6CA0" w14:textId="77777777" w:rsidTr="00D3694C">
        <w:trPr>
          <w:trHeight w:val="171"/>
        </w:trPr>
        <w:tc>
          <w:tcPr>
            <w:tcW w:w="3743" w:type="dxa"/>
          </w:tcPr>
          <w:p w14:paraId="0DCE73EC" w14:textId="77777777" w:rsidR="00802E03" w:rsidRDefault="00802E03" w:rsidP="00802E03">
            <w:r>
              <w:t>/api/v1/employees/listallemployeebyhiredate/{from_hiredate}/{to_hiredate}</w:t>
            </w:r>
          </w:p>
        </w:tc>
        <w:tc>
          <w:tcPr>
            <w:tcW w:w="989" w:type="dxa"/>
          </w:tcPr>
          <w:p w14:paraId="4441DEE1" w14:textId="77777777" w:rsidR="00802E03" w:rsidRDefault="00802E03" w:rsidP="00802E03">
            <w:r>
              <w:t>GET</w:t>
            </w:r>
          </w:p>
        </w:tc>
        <w:tc>
          <w:tcPr>
            <w:tcW w:w="2278" w:type="dxa"/>
          </w:tcPr>
          <w:p w14:paraId="2E1035C8" w14:textId="48427899" w:rsidR="00802E03" w:rsidRDefault="00802E03" w:rsidP="00802E03">
            <w:r>
              <w:t>List</w:t>
            </w:r>
            <w:r w:rsidR="00607859">
              <w:t xml:space="preserve"> </w:t>
            </w:r>
            <w:r>
              <w:t xml:space="preserve">All employee hired on </w:t>
            </w:r>
            <w:proofErr w:type="gramStart"/>
            <w:r>
              <w:t>particular date</w:t>
            </w:r>
            <w:proofErr w:type="gramEnd"/>
            <w:r>
              <w:t xml:space="preserve"> range.</w:t>
            </w:r>
          </w:p>
        </w:tc>
        <w:tc>
          <w:tcPr>
            <w:tcW w:w="1710" w:type="dxa"/>
          </w:tcPr>
          <w:p w14:paraId="3EEBFD8B" w14:textId="44C8D2AD" w:rsidR="00802E03" w:rsidRDefault="00706FFB" w:rsidP="00802E03">
            <w:r>
              <w:t>Collection of Employees</w:t>
            </w:r>
          </w:p>
        </w:tc>
        <w:tc>
          <w:tcPr>
            <w:tcW w:w="2821" w:type="dxa"/>
          </w:tcPr>
          <w:p w14:paraId="7E6A86B3" w14:textId="5CE78FB6" w:rsidR="00802E03" w:rsidRDefault="00802E03" w:rsidP="00802E03"/>
        </w:tc>
      </w:tr>
      <w:tr w:rsidR="001906AC" w14:paraId="3FECB442" w14:textId="77777777" w:rsidTr="00D3694C">
        <w:trPr>
          <w:trHeight w:val="171"/>
        </w:trPr>
        <w:tc>
          <w:tcPr>
            <w:tcW w:w="3743" w:type="dxa"/>
          </w:tcPr>
          <w:p w14:paraId="53BCEAB0" w14:textId="017E46E7" w:rsidR="001906AC" w:rsidRDefault="001906AC" w:rsidP="00802E03">
            <w:r>
              <w:t>/</w:t>
            </w:r>
            <w:proofErr w:type="spellStart"/>
            <w:r>
              <w:t>api</w:t>
            </w:r>
            <w:proofErr w:type="spellEnd"/>
            <w:r>
              <w:t>/v1/employees/{</w:t>
            </w:r>
            <w:proofErr w:type="spellStart"/>
            <w:r>
              <w:t>emp_id</w:t>
            </w:r>
            <w:proofErr w:type="spellEnd"/>
            <w:r>
              <w:t>}</w:t>
            </w:r>
          </w:p>
        </w:tc>
        <w:tc>
          <w:tcPr>
            <w:tcW w:w="989" w:type="dxa"/>
          </w:tcPr>
          <w:p w14:paraId="11844EE3" w14:textId="14094F3E" w:rsidR="001906AC" w:rsidRDefault="001906AC" w:rsidP="00802E03">
            <w:r>
              <w:t>DELETE</w:t>
            </w:r>
          </w:p>
        </w:tc>
        <w:tc>
          <w:tcPr>
            <w:tcW w:w="2278" w:type="dxa"/>
          </w:tcPr>
          <w:p w14:paraId="1BD311FD" w14:textId="15933261" w:rsidR="001906AC" w:rsidRDefault="001906AC" w:rsidP="00802E03">
            <w:r>
              <w:t>Delete by employee Id.</w:t>
            </w:r>
          </w:p>
        </w:tc>
        <w:tc>
          <w:tcPr>
            <w:tcW w:w="1710" w:type="dxa"/>
          </w:tcPr>
          <w:p w14:paraId="0B65E13E" w14:textId="77777777" w:rsidR="001906AC" w:rsidRDefault="001906AC" w:rsidP="00802E03"/>
        </w:tc>
        <w:tc>
          <w:tcPr>
            <w:tcW w:w="2821" w:type="dxa"/>
          </w:tcPr>
          <w:p w14:paraId="5E7EC231" w14:textId="77777777" w:rsidR="001906AC" w:rsidRDefault="001906AC" w:rsidP="00802E03"/>
        </w:tc>
      </w:tr>
    </w:tbl>
    <w:p w14:paraId="0E888511" w14:textId="0D3EF3C6" w:rsidR="00CC2245" w:rsidRDefault="00CC2245" w:rsidP="00264FB1">
      <w:pPr>
        <w:rPr>
          <w:b/>
          <w:bCs/>
        </w:rPr>
      </w:pPr>
    </w:p>
    <w:tbl>
      <w:tblPr>
        <w:tblStyle w:val="ProposalTable1"/>
        <w:tblpPr w:leftFromText="180" w:rightFromText="180" w:vertAnchor="text" w:horzAnchor="margin" w:tblpXSpec="center" w:tblpY="1537"/>
        <w:tblW w:w="11541" w:type="dxa"/>
        <w:tblLayout w:type="fixed"/>
        <w:tblLook w:val="04A0" w:firstRow="1" w:lastRow="0" w:firstColumn="1" w:lastColumn="0" w:noHBand="0" w:noVBand="1"/>
      </w:tblPr>
      <w:tblGrid>
        <w:gridCol w:w="3743"/>
        <w:gridCol w:w="989"/>
        <w:gridCol w:w="2278"/>
        <w:gridCol w:w="1710"/>
        <w:gridCol w:w="2821"/>
      </w:tblGrid>
      <w:tr w:rsidR="006C26BE" w:rsidRPr="00705F7D" w14:paraId="08C366A2" w14:textId="77777777" w:rsidTr="006C26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1"/>
        </w:trPr>
        <w:tc>
          <w:tcPr>
            <w:tcW w:w="3743" w:type="dxa"/>
          </w:tcPr>
          <w:p w14:paraId="09DFE342" w14:textId="6C9581BC" w:rsidR="006C26BE" w:rsidRPr="00E61AF3" w:rsidRDefault="006C26BE" w:rsidP="006C26BE">
            <w:pPr>
              <w:rPr>
                <w:bCs/>
              </w:rPr>
            </w:pPr>
            <w:r>
              <w:lastRenderedPageBreak/>
              <w:t>Endpoints</w:t>
            </w:r>
          </w:p>
        </w:tc>
        <w:tc>
          <w:tcPr>
            <w:tcW w:w="989" w:type="dxa"/>
          </w:tcPr>
          <w:p w14:paraId="6D1E1844" w14:textId="3E9EED67" w:rsidR="006C26BE" w:rsidRPr="00E61AF3" w:rsidRDefault="006C26BE" w:rsidP="006C26BE">
            <w:pPr>
              <w:rPr>
                <w:bCs/>
              </w:rPr>
            </w:pPr>
            <w:r>
              <w:t>HTTP Verb/Method</w:t>
            </w:r>
          </w:p>
        </w:tc>
        <w:tc>
          <w:tcPr>
            <w:tcW w:w="2278" w:type="dxa"/>
          </w:tcPr>
          <w:p w14:paraId="3695D8DF" w14:textId="720655AB" w:rsidR="006C26BE" w:rsidRPr="00E61AF3" w:rsidRDefault="006C26BE" w:rsidP="006C26BE">
            <w:pPr>
              <w:rPr>
                <w:bCs/>
              </w:rPr>
            </w:pPr>
            <w:r>
              <w:t>Description</w:t>
            </w:r>
          </w:p>
        </w:tc>
        <w:tc>
          <w:tcPr>
            <w:tcW w:w="1710" w:type="dxa"/>
          </w:tcPr>
          <w:p w14:paraId="2DADB9B5" w14:textId="7811655F" w:rsidR="006C26BE" w:rsidRPr="00705F7D" w:rsidRDefault="006C26BE" w:rsidP="006C26BE">
            <w:r>
              <w:t>Success Response</w:t>
            </w:r>
          </w:p>
        </w:tc>
        <w:tc>
          <w:tcPr>
            <w:tcW w:w="2821" w:type="dxa"/>
          </w:tcPr>
          <w:p w14:paraId="7CBA0E4C" w14:textId="4E6AEF36" w:rsidR="006C26BE" w:rsidRPr="00705F7D" w:rsidRDefault="006C26BE" w:rsidP="006C26BE">
            <w:r>
              <w:t>Error Response</w:t>
            </w:r>
          </w:p>
        </w:tc>
      </w:tr>
      <w:tr w:rsidR="00754504" w:rsidRPr="00705F7D" w14:paraId="6AD89982" w14:textId="77777777" w:rsidTr="006C26BE">
        <w:trPr>
          <w:trHeight w:val="171"/>
        </w:trPr>
        <w:tc>
          <w:tcPr>
            <w:tcW w:w="3743" w:type="dxa"/>
          </w:tcPr>
          <w:p w14:paraId="4F76F3EC" w14:textId="77777777" w:rsidR="00754504" w:rsidRPr="00E61AF3" w:rsidRDefault="00754504" w:rsidP="00754504">
            <w:pPr>
              <w:rPr>
                <w:bCs/>
              </w:rPr>
            </w:pPr>
            <w:r w:rsidRPr="00E61AF3">
              <w:rPr>
                <w:bCs/>
              </w:rPr>
              <w:t>/</w:t>
            </w:r>
            <w:proofErr w:type="spellStart"/>
            <w:r w:rsidRPr="00E61AF3">
              <w:rPr>
                <w:bCs/>
              </w:rPr>
              <w:t>api</w:t>
            </w:r>
            <w:proofErr w:type="spellEnd"/>
            <w:r w:rsidRPr="00E61AF3">
              <w:rPr>
                <w:bCs/>
              </w:rPr>
              <w:t>/v1/</w:t>
            </w:r>
            <w:proofErr w:type="spellStart"/>
            <w:r w:rsidRPr="00E61AF3">
              <w:rPr>
                <w:bCs/>
              </w:rPr>
              <w:t>job_history</w:t>
            </w:r>
            <w:proofErr w:type="spellEnd"/>
            <w:r w:rsidRPr="00E61AF3">
              <w:rPr>
                <w:bCs/>
              </w:rPr>
              <w:t>/{empid}/{</w:t>
            </w:r>
            <w:proofErr w:type="spellStart"/>
            <w:r w:rsidRPr="00E61AF3">
              <w:rPr>
                <w:bCs/>
              </w:rPr>
              <w:t>startdate</w:t>
            </w:r>
            <w:proofErr w:type="spellEnd"/>
            <w:r w:rsidRPr="00E61AF3">
              <w:rPr>
                <w:bCs/>
              </w:rPr>
              <w:t>}/</w:t>
            </w:r>
          </w:p>
          <w:p w14:paraId="217890C8" w14:textId="77777777" w:rsidR="00754504" w:rsidRPr="00E61AF3" w:rsidRDefault="00754504" w:rsidP="00754504">
            <w:pPr>
              <w:rPr>
                <w:bCs/>
              </w:rPr>
            </w:pPr>
            <w:r w:rsidRPr="00E61AF3">
              <w:rPr>
                <w:bCs/>
              </w:rPr>
              <w:t>{</w:t>
            </w:r>
            <w:proofErr w:type="spellStart"/>
            <w:r w:rsidRPr="00E61AF3">
              <w:rPr>
                <w:bCs/>
              </w:rPr>
              <w:t>job_id</w:t>
            </w:r>
            <w:proofErr w:type="spellEnd"/>
            <w:r w:rsidRPr="00E61AF3">
              <w:rPr>
                <w:bCs/>
              </w:rPr>
              <w:t>}/{</w:t>
            </w:r>
            <w:proofErr w:type="spellStart"/>
            <w:r w:rsidRPr="00E61AF3">
              <w:rPr>
                <w:bCs/>
              </w:rPr>
              <w:t>department_id</w:t>
            </w:r>
            <w:proofErr w:type="spellEnd"/>
            <w:r w:rsidRPr="00E61AF3">
              <w:rPr>
                <w:bCs/>
              </w:rPr>
              <w:t>}</w:t>
            </w:r>
          </w:p>
        </w:tc>
        <w:tc>
          <w:tcPr>
            <w:tcW w:w="989" w:type="dxa"/>
          </w:tcPr>
          <w:p w14:paraId="29571FA6" w14:textId="77777777" w:rsidR="00754504" w:rsidRPr="00E61AF3" w:rsidRDefault="00754504" w:rsidP="00754504">
            <w:pPr>
              <w:rPr>
                <w:bCs/>
              </w:rPr>
            </w:pPr>
            <w:r w:rsidRPr="00E61AF3">
              <w:rPr>
                <w:bCs/>
              </w:rPr>
              <w:t>POST</w:t>
            </w:r>
          </w:p>
        </w:tc>
        <w:tc>
          <w:tcPr>
            <w:tcW w:w="2278" w:type="dxa"/>
          </w:tcPr>
          <w:p w14:paraId="0E65F8BA" w14:textId="65A082EC" w:rsidR="00754504" w:rsidRPr="00E61AF3" w:rsidRDefault="00754504" w:rsidP="00754504">
            <w:pPr>
              <w:rPr>
                <w:bCs/>
              </w:rPr>
            </w:pPr>
            <w:r w:rsidRPr="00E61AF3">
              <w:rPr>
                <w:bCs/>
              </w:rPr>
              <w:t>Add entry in job history, if employee moves from one department to another with same or different Job Title.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Also</w:t>
            </w:r>
            <w:proofErr w:type="gramEnd"/>
            <w:r>
              <w:rPr>
                <w:bCs/>
              </w:rPr>
              <w:t xml:space="preserve"> when new employees added add job history.</w:t>
            </w:r>
          </w:p>
        </w:tc>
        <w:tc>
          <w:tcPr>
            <w:tcW w:w="1710" w:type="dxa"/>
          </w:tcPr>
          <w:p w14:paraId="7903ADBE" w14:textId="4181D144" w:rsidR="00754504" w:rsidRPr="00705F7D" w:rsidRDefault="00754504" w:rsidP="00754504">
            <w:r>
              <w:t xml:space="preserve">String: Record </w:t>
            </w:r>
            <w:r>
              <w:t>Created</w:t>
            </w:r>
            <w:r>
              <w:t xml:space="preserve"> Successfully</w:t>
            </w:r>
          </w:p>
        </w:tc>
        <w:tc>
          <w:tcPr>
            <w:tcW w:w="2821" w:type="dxa"/>
          </w:tcPr>
          <w:p w14:paraId="1D2D3861" w14:textId="626A91AA" w:rsidR="00754504" w:rsidRPr="00705F7D" w:rsidRDefault="00754504" w:rsidP="00754504"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754504" w:rsidRPr="00705F7D" w14:paraId="50838843" w14:textId="77777777" w:rsidTr="006C26BE">
        <w:trPr>
          <w:trHeight w:val="171"/>
        </w:trPr>
        <w:tc>
          <w:tcPr>
            <w:tcW w:w="3743" w:type="dxa"/>
          </w:tcPr>
          <w:p w14:paraId="1DB06418" w14:textId="4A74DFA9" w:rsidR="00754504" w:rsidRPr="00754504" w:rsidRDefault="00754504" w:rsidP="00754504">
            <w:pPr>
              <w:rPr>
                <w:bCs/>
              </w:rPr>
            </w:pPr>
            <w:r w:rsidRPr="00E61AF3">
              <w:rPr>
                <w:bCs/>
              </w:rPr>
              <w:t>/</w:t>
            </w:r>
            <w:proofErr w:type="spellStart"/>
            <w:r w:rsidRPr="00E61AF3">
              <w:rPr>
                <w:bCs/>
              </w:rPr>
              <w:t>api</w:t>
            </w:r>
            <w:proofErr w:type="spellEnd"/>
            <w:r w:rsidRPr="00E61AF3">
              <w:rPr>
                <w:bCs/>
              </w:rPr>
              <w:t>/v1/</w:t>
            </w:r>
            <w:proofErr w:type="spellStart"/>
            <w:r w:rsidRPr="00E61AF3">
              <w:rPr>
                <w:bCs/>
              </w:rPr>
              <w:t>job_history</w:t>
            </w:r>
            <w:proofErr w:type="spellEnd"/>
            <w:r w:rsidRPr="00E61AF3">
              <w:rPr>
                <w:bCs/>
              </w:rPr>
              <w:t>/{empid}/{</w:t>
            </w:r>
            <w:proofErr w:type="spellStart"/>
            <w:r>
              <w:rPr>
                <w:bCs/>
              </w:rPr>
              <w:t>end</w:t>
            </w:r>
            <w:r w:rsidRPr="00E61AF3">
              <w:rPr>
                <w:bCs/>
              </w:rPr>
              <w:t>date</w:t>
            </w:r>
            <w:proofErr w:type="spellEnd"/>
            <w:r w:rsidRPr="00E61AF3">
              <w:rPr>
                <w:bCs/>
              </w:rPr>
              <w:t>}</w:t>
            </w:r>
          </w:p>
        </w:tc>
        <w:tc>
          <w:tcPr>
            <w:tcW w:w="989" w:type="dxa"/>
          </w:tcPr>
          <w:p w14:paraId="12FCBC5F" w14:textId="3D5AC962" w:rsidR="00754504" w:rsidRDefault="00754504" w:rsidP="00754504">
            <w:r>
              <w:t>PUT</w:t>
            </w:r>
          </w:p>
        </w:tc>
        <w:tc>
          <w:tcPr>
            <w:tcW w:w="2278" w:type="dxa"/>
          </w:tcPr>
          <w:p w14:paraId="04D33F37" w14:textId="106B8045" w:rsidR="00754504" w:rsidRPr="00624740" w:rsidRDefault="00754504" w:rsidP="00754504">
            <w:r>
              <w:t>Job History Modified</w:t>
            </w:r>
          </w:p>
        </w:tc>
        <w:tc>
          <w:tcPr>
            <w:tcW w:w="1710" w:type="dxa"/>
          </w:tcPr>
          <w:p w14:paraId="372CC506" w14:textId="2D63065E" w:rsidR="00754504" w:rsidRDefault="00754504" w:rsidP="00754504">
            <w:r>
              <w:t>String: Record Modified Successfully</w:t>
            </w:r>
          </w:p>
        </w:tc>
        <w:tc>
          <w:tcPr>
            <w:tcW w:w="2821" w:type="dxa"/>
          </w:tcPr>
          <w:p w14:paraId="4B8F38D1" w14:textId="4AF8154C" w:rsidR="00754504" w:rsidRPr="00705F7D" w:rsidRDefault="00754504" w:rsidP="00754504"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754504" w:rsidRPr="00705F7D" w14:paraId="311CD067" w14:textId="77777777" w:rsidTr="006C26BE">
        <w:trPr>
          <w:trHeight w:val="171"/>
        </w:trPr>
        <w:tc>
          <w:tcPr>
            <w:tcW w:w="3743" w:type="dxa"/>
          </w:tcPr>
          <w:p w14:paraId="46A8838D" w14:textId="5458BDF2" w:rsidR="00754504" w:rsidRPr="00E61AF3" w:rsidRDefault="00754504" w:rsidP="00754504">
            <w:pPr>
              <w:rPr>
                <w:bCs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job</w:t>
            </w:r>
            <w:r w:rsidR="00502A40">
              <w:t>_</w:t>
            </w:r>
            <w:r>
              <w:t>history</w:t>
            </w:r>
            <w:proofErr w:type="spellEnd"/>
            <w:r>
              <w:t>/</w:t>
            </w:r>
            <w:proofErr w:type="spellStart"/>
            <w:r>
              <w:t>totalyearsofexperience</w:t>
            </w:r>
            <w:proofErr w:type="spellEnd"/>
            <w:r>
              <w:t>/{</w:t>
            </w:r>
            <w:proofErr w:type="spellStart"/>
            <w:r>
              <w:t>emp_id</w:t>
            </w:r>
            <w:proofErr w:type="spellEnd"/>
            <w:r>
              <w:t>}</w:t>
            </w:r>
          </w:p>
        </w:tc>
        <w:tc>
          <w:tcPr>
            <w:tcW w:w="989" w:type="dxa"/>
          </w:tcPr>
          <w:p w14:paraId="49CB8566" w14:textId="2E4DAD9E" w:rsidR="00754504" w:rsidRPr="00E61AF3" w:rsidRDefault="00754504" w:rsidP="00754504">
            <w:pPr>
              <w:rPr>
                <w:bCs/>
              </w:rPr>
            </w:pPr>
            <w:r>
              <w:t>GET</w:t>
            </w:r>
          </w:p>
        </w:tc>
        <w:tc>
          <w:tcPr>
            <w:tcW w:w="2278" w:type="dxa"/>
          </w:tcPr>
          <w:p w14:paraId="1FC97758" w14:textId="750A52E6" w:rsidR="00754504" w:rsidRPr="00E61AF3" w:rsidRDefault="00754504" w:rsidP="00754504">
            <w:pPr>
              <w:rPr>
                <w:bCs/>
              </w:rPr>
            </w:pPr>
            <w:proofErr w:type="spellStart"/>
            <w:r w:rsidRPr="00624740">
              <w:t>findExperienceOfEmployees</w:t>
            </w:r>
            <w:proofErr w:type="spellEnd"/>
          </w:p>
        </w:tc>
        <w:tc>
          <w:tcPr>
            <w:tcW w:w="1710" w:type="dxa"/>
          </w:tcPr>
          <w:p w14:paraId="281B2CDB" w14:textId="77777777" w:rsidR="00754504" w:rsidRDefault="00754504" w:rsidP="00754504">
            <w:r>
              <w:t>200: {</w:t>
            </w:r>
          </w:p>
          <w:p w14:paraId="3594853B" w14:textId="77777777" w:rsidR="00754504" w:rsidRDefault="00754504" w:rsidP="00754504">
            <w:r>
              <w:t>“years</w:t>
            </w:r>
            <w:proofErr w:type="gramStart"/>
            <w:r>
              <w:t>” :</w:t>
            </w:r>
            <w:proofErr w:type="gramEnd"/>
            <w:r>
              <w:t xml:space="preserve"> 1,</w:t>
            </w:r>
          </w:p>
          <w:p w14:paraId="1DC800B4" w14:textId="77777777" w:rsidR="00754504" w:rsidRDefault="00754504" w:rsidP="00754504">
            <w:r>
              <w:t>“month</w:t>
            </w:r>
            <w:proofErr w:type="gramStart"/>
            <w:r>
              <w:t>” :</w:t>
            </w:r>
            <w:proofErr w:type="gramEnd"/>
            <w:r>
              <w:t xml:space="preserve"> 11,</w:t>
            </w:r>
          </w:p>
          <w:p w14:paraId="1CCFABD2" w14:textId="77777777" w:rsidR="00754504" w:rsidRDefault="00754504" w:rsidP="00754504">
            <w:r>
              <w:t>“days</w:t>
            </w:r>
            <w:proofErr w:type="gramStart"/>
            <w:r>
              <w:t>” :</w:t>
            </w:r>
            <w:proofErr w:type="gramEnd"/>
            <w:r>
              <w:t xml:space="preserve"> 12</w:t>
            </w:r>
          </w:p>
          <w:p w14:paraId="0EF423EB" w14:textId="65FF5421" w:rsidR="00754504" w:rsidRPr="00705F7D" w:rsidRDefault="00754504" w:rsidP="00754504">
            <w:r>
              <w:t>}</w:t>
            </w:r>
          </w:p>
        </w:tc>
        <w:tc>
          <w:tcPr>
            <w:tcW w:w="2821" w:type="dxa"/>
          </w:tcPr>
          <w:p w14:paraId="4712A3A5" w14:textId="0A107FF3" w:rsidR="00754504" w:rsidRPr="00705F7D" w:rsidRDefault="00754504" w:rsidP="00754504"/>
        </w:tc>
      </w:tr>
      <w:tr w:rsidR="00754504" w:rsidRPr="00705F7D" w14:paraId="5300ECEC" w14:textId="77777777" w:rsidTr="006C26BE">
        <w:trPr>
          <w:trHeight w:val="171"/>
        </w:trPr>
        <w:tc>
          <w:tcPr>
            <w:tcW w:w="3743" w:type="dxa"/>
          </w:tcPr>
          <w:p w14:paraId="2561A15D" w14:textId="50F14E61" w:rsidR="00754504" w:rsidRPr="00E61AF3" w:rsidRDefault="00754504" w:rsidP="00754504">
            <w:pPr>
              <w:rPr>
                <w:bCs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job</w:t>
            </w:r>
            <w:r w:rsidR="00502A40">
              <w:t>_</w:t>
            </w:r>
            <w:r>
              <w:t>history</w:t>
            </w:r>
            <w:proofErr w:type="spellEnd"/>
            <w:r>
              <w:t>/</w:t>
            </w:r>
            <w:proofErr w:type="spellStart"/>
            <w:r>
              <w:t>lessthanoneyearexperience</w:t>
            </w:r>
            <w:proofErr w:type="spellEnd"/>
            <w:r>
              <w:t>/{</w:t>
            </w:r>
            <w:proofErr w:type="spellStart"/>
            <w:r>
              <w:t>emp_id</w:t>
            </w:r>
            <w:proofErr w:type="spellEnd"/>
            <w:r>
              <w:t>}</w:t>
            </w:r>
          </w:p>
        </w:tc>
        <w:tc>
          <w:tcPr>
            <w:tcW w:w="989" w:type="dxa"/>
          </w:tcPr>
          <w:p w14:paraId="2D78310C" w14:textId="3261FAC6" w:rsidR="00754504" w:rsidRPr="00E61AF3" w:rsidRDefault="00754504" w:rsidP="00754504">
            <w:pPr>
              <w:rPr>
                <w:bCs/>
              </w:rPr>
            </w:pPr>
            <w:r>
              <w:t>GET</w:t>
            </w:r>
          </w:p>
        </w:tc>
        <w:tc>
          <w:tcPr>
            <w:tcW w:w="2278" w:type="dxa"/>
          </w:tcPr>
          <w:p w14:paraId="76FE5F0A" w14:textId="73DE5DD6" w:rsidR="00754504" w:rsidRPr="00E61AF3" w:rsidRDefault="00754504" w:rsidP="00754504">
            <w:pPr>
              <w:rPr>
                <w:bCs/>
              </w:rPr>
            </w:pPr>
            <w:proofErr w:type="spellStart"/>
            <w:r w:rsidRPr="00063424">
              <w:t>listAllEmployeesWith</w:t>
            </w:r>
            <w:r>
              <w:t>LessThanOneYear</w:t>
            </w:r>
            <w:r w:rsidRPr="00063424">
              <w:t>Experience</w:t>
            </w:r>
            <w:proofErr w:type="spellEnd"/>
          </w:p>
        </w:tc>
        <w:tc>
          <w:tcPr>
            <w:tcW w:w="1710" w:type="dxa"/>
          </w:tcPr>
          <w:p w14:paraId="34C2C7C4" w14:textId="77777777" w:rsidR="00754504" w:rsidRDefault="00754504" w:rsidP="00754504">
            <w:r>
              <w:t>200: {</w:t>
            </w:r>
          </w:p>
          <w:p w14:paraId="2F7668C5" w14:textId="77777777" w:rsidR="00754504" w:rsidRDefault="00754504" w:rsidP="00754504">
            <w:r>
              <w:t>“years</w:t>
            </w:r>
            <w:proofErr w:type="gramStart"/>
            <w:r>
              <w:t>” :</w:t>
            </w:r>
            <w:proofErr w:type="gramEnd"/>
            <w:r>
              <w:t xml:space="preserve"> 0,</w:t>
            </w:r>
          </w:p>
          <w:p w14:paraId="6C9E1ABD" w14:textId="77777777" w:rsidR="00754504" w:rsidRDefault="00754504" w:rsidP="00754504">
            <w:r>
              <w:t>“month</w:t>
            </w:r>
            <w:proofErr w:type="gramStart"/>
            <w:r>
              <w:t>” :</w:t>
            </w:r>
            <w:proofErr w:type="gramEnd"/>
            <w:r>
              <w:t xml:space="preserve"> 11,</w:t>
            </w:r>
          </w:p>
          <w:p w14:paraId="0874C850" w14:textId="77777777" w:rsidR="00754504" w:rsidRDefault="00754504" w:rsidP="00754504">
            <w:r>
              <w:t>“days</w:t>
            </w:r>
            <w:proofErr w:type="gramStart"/>
            <w:r>
              <w:t>” :</w:t>
            </w:r>
            <w:proofErr w:type="gramEnd"/>
            <w:r>
              <w:t xml:space="preserve"> 12</w:t>
            </w:r>
          </w:p>
          <w:p w14:paraId="1790FFFE" w14:textId="03355E16" w:rsidR="00754504" w:rsidRPr="00705F7D" w:rsidRDefault="00754504" w:rsidP="00754504">
            <w:r>
              <w:t>}</w:t>
            </w:r>
          </w:p>
        </w:tc>
        <w:tc>
          <w:tcPr>
            <w:tcW w:w="2821" w:type="dxa"/>
          </w:tcPr>
          <w:p w14:paraId="30B96268" w14:textId="36094626" w:rsidR="00754504" w:rsidRPr="00705F7D" w:rsidRDefault="00754504" w:rsidP="00754504"/>
        </w:tc>
      </w:tr>
    </w:tbl>
    <w:p w14:paraId="2073F377" w14:textId="71ABEC2D" w:rsidR="00CC2245" w:rsidRDefault="00CC2245">
      <w:pPr>
        <w:rPr>
          <w:b/>
          <w:bCs/>
        </w:rPr>
      </w:pPr>
      <w:r>
        <w:rPr>
          <w:b/>
          <w:bCs/>
        </w:rPr>
        <w:br w:type="page"/>
      </w:r>
    </w:p>
    <w:p w14:paraId="6B907D52" w14:textId="2124A01D" w:rsidR="008A3362" w:rsidRDefault="008A3362">
      <w:pPr>
        <w:rPr>
          <w:b/>
          <w:bCs/>
        </w:rPr>
      </w:pPr>
    </w:p>
    <w:tbl>
      <w:tblPr>
        <w:tblStyle w:val="ProposalTable1"/>
        <w:tblpPr w:leftFromText="180" w:rightFromText="180" w:vertAnchor="text" w:horzAnchor="margin" w:tblpXSpec="center" w:tblpY="-719"/>
        <w:tblW w:w="11541" w:type="dxa"/>
        <w:tblLayout w:type="fixed"/>
        <w:tblLook w:val="04A0" w:firstRow="1" w:lastRow="0" w:firstColumn="1" w:lastColumn="0" w:noHBand="0" w:noVBand="1"/>
      </w:tblPr>
      <w:tblGrid>
        <w:gridCol w:w="3743"/>
        <w:gridCol w:w="989"/>
        <w:gridCol w:w="2278"/>
        <w:gridCol w:w="1710"/>
        <w:gridCol w:w="2821"/>
      </w:tblGrid>
      <w:tr w:rsidR="008A3362" w14:paraId="5783C6CC" w14:textId="77777777" w:rsidTr="00D36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1"/>
        </w:trPr>
        <w:tc>
          <w:tcPr>
            <w:tcW w:w="3743" w:type="dxa"/>
          </w:tcPr>
          <w:p w14:paraId="7A234CBA" w14:textId="1E43A3C3" w:rsidR="008A3362" w:rsidRDefault="008A3362" w:rsidP="008A3362">
            <w:r>
              <w:t>Endpoints</w:t>
            </w:r>
          </w:p>
        </w:tc>
        <w:tc>
          <w:tcPr>
            <w:tcW w:w="989" w:type="dxa"/>
          </w:tcPr>
          <w:p w14:paraId="3743703C" w14:textId="23EE2797" w:rsidR="008A3362" w:rsidRDefault="008A3362" w:rsidP="008A3362">
            <w:r>
              <w:t>HTTP Verb/Method</w:t>
            </w:r>
          </w:p>
        </w:tc>
        <w:tc>
          <w:tcPr>
            <w:tcW w:w="2278" w:type="dxa"/>
          </w:tcPr>
          <w:p w14:paraId="31358098" w14:textId="027184BB" w:rsidR="008A3362" w:rsidRPr="0098696A" w:rsidRDefault="008A3362" w:rsidP="008A3362">
            <w:r>
              <w:t>Description</w:t>
            </w:r>
          </w:p>
        </w:tc>
        <w:tc>
          <w:tcPr>
            <w:tcW w:w="1710" w:type="dxa"/>
          </w:tcPr>
          <w:p w14:paraId="6C93160A" w14:textId="57FDA83D" w:rsidR="008A3362" w:rsidRDefault="008A3362" w:rsidP="008A3362">
            <w:r>
              <w:t>Success Response</w:t>
            </w:r>
          </w:p>
        </w:tc>
        <w:tc>
          <w:tcPr>
            <w:tcW w:w="2821" w:type="dxa"/>
          </w:tcPr>
          <w:p w14:paraId="61C18121" w14:textId="392C0FBE" w:rsidR="008A3362" w:rsidRDefault="008A3362" w:rsidP="008A3362">
            <w:r>
              <w:t>Error Response</w:t>
            </w:r>
          </w:p>
        </w:tc>
      </w:tr>
      <w:tr w:rsidR="00754504" w14:paraId="6F836112" w14:textId="77777777" w:rsidTr="00D3694C">
        <w:trPr>
          <w:trHeight w:val="171"/>
        </w:trPr>
        <w:tc>
          <w:tcPr>
            <w:tcW w:w="3743" w:type="dxa"/>
          </w:tcPr>
          <w:p w14:paraId="7F9F4C87" w14:textId="33F84072" w:rsidR="00754504" w:rsidRDefault="00754504" w:rsidP="00754504">
            <w:r>
              <w:t>/</w:t>
            </w:r>
            <w:proofErr w:type="spellStart"/>
            <w:r>
              <w:t>api</w:t>
            </w:r>
            <w:proofErr w:type="spellEnd"/>
            <w:r>
              <w:t>/v1/department</w:t>
            </w:r>
          </w:p>
        </w:tc>
        <w:tc>
          <w:tcPr>
            <w:tcW w:w="989" w:type="dxa"/>
          </w:tcPr>
          <w:p w14:paraId="1D47D766" w14:textId="0CB3C901" w:rsidR="00754504" w:rsidRDefault="00754504" w:rsidP="00754504">
            <w:r>
              <w:t>POST</w:t>
            </w:r>
          </w:p>
        </w:tc>
        <w:tc>
          <w:tcPr>
            <w:tcW w:w="2278" w:type="dxa"/>
          </w:tcPr>
          <w:p w14:paraId="681F1D5F" w14:textId="700FC7C1" w:rsidR="00754504" w:rsidRPr="0098696A" w:rsidRDefault="00754504" w:rsidP="00754504">
            <w:r>
              <w:t>Add new department</w:t>
            </w:r>
          </w:p>
        </w:tc>
        <w:tc>
          <w:tcPr>
            <w:tcW w:w="1710" w:type="dxa"/>
          </w:tcPr>
          <w:p w14:paraId="0CB6C3FE" w14:textId="24961DF6" w:rsidR="00754504" w:rsidRDefault="00754504" w:rsidP="00754504">
            <w:r>
              <w:t xml:space="preserve">String: Record </w:t>
            </w:r>
            <w:r>
              <w:t>Created</w:t>
            </w:r>
            <w:r>
              <w:t xml:space="preserve"> Successfully</w:t>
            </w:r>
          </w:p>
        </w:tc>
        <w:tc>
          <w:tcPr>
            <w:tcW w:w="2821" w:type="dxa"/>
          </w:tcPr>
          <w:p w14:paraId="5A89B220" w14:textId="2AB568AB" w:rsidR="00754504" w:rsidRDefault="00754504" w:rsidP="00754504"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754504" w14:paraId="5772D4E6" w14:textId="77777777" w:rsidTr="00D3694C">
        <w:trPr>
          <w:trHeight w:val="171"/>
        </w:trPr>
        <w:tc>
          <w:tcPr>
            <w:tcW w:w="3743" w:type="dxa"/>
          </w:tcPr>
          <w:p w14:paraId="1DFA82E5" w14:textId="286F3C43" w:rsidR="00754504" w:rsidRDefault="00754504" w:rsidP="00754504">
            <w:r>
              <w:t>/</w:t>
            </w:r>
            <w:proofErr w:type="spellStart"/>
            <w:r>
              <w:t>api</w:t>
            </w:r>
            <w:proofErr w:type="spellEnd"/>
            <w:r>
              <w:t>/v1/department</w:t>
            </w:r>
          </w:p>
        </w:tc>
        <w:tc>
          <w:tcPr>
            <w:tcW w:w="989" w:type="dxa"/>
          </w:tcPr>
          <w:p w14:paraId="2E7C51B3" w14:textId="2BDC5B33" w:rsidR="00754504" w:rsidRDefault="00754504" w:rsidP="00754504">
            <w:r>
              <w:t>PUT</w:t>
            </w:r>
          </w:p>
        </w:tc>
        <w:tc>
          <w:tcPr>
            <w:tcW w:w="2278" w:type="dxa"/>
          </w:tcPr>
          <w:p w14:paraId="725716F1" w14:textId="62B96D79" w:rsidR="00754504" w:rsidRPr="0098696A" w:rsidRDefault="00754504" w:rsidP="00754504">
            <w:r>
              <w:t>Modify department</w:t>
            </w:r>
          </w:p>
        </w:tc>
        <w:tc>
          <w:tcPr>
            <w:tcW w:w="1710" w:type="dxa"/>
          </w:tcPr>
          <w:p w14:paraId="1218105E" w14:textId="0C7D402A" w:rsidR="00754504" w:rsidRDefault="00754504" w:rsidP="00754504">
            <w:r>
              <w:t>String: Record Modified Successfully</w:t>
            </w:r>
          </w:p>
        </w:tc>
        <w:tc>
          <w:tcPr>
            <w:tcW w:w="2821" w:type="dxa"/>
          </w:tcPr>
          <w:p w14:paraId="4038A085" w14:textId="3C134F25" w:rsidR="00754504" w:rsidRDefault="00754504" w:rsidP="00754504"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{"timeStamp":"</w:t>
            </w:r>
            <w:r w:rsidRPr="004C03AB">
              <w:rPr>
                <w:rStyle w:val="s"/>
                <w:color w:val="0B7500"/>
              </w:rPr>
              <w:t>2023-06-08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", "message":</w:t>
            </w:r>
            <w:r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 xml:space="preserve"> 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"</w:t>
            </w:r>
            <w:r w:rsidRPr="004C03AB">
              <w:rPr>
                <w:rStyle w:val="s"/>
                <w:color w:val="0B7500"/>
              </w:rPr>
              <w:t>Validation failed …”</w:t>
            </w:r>
            <w:r w:rsidRPr="004C03AB">
              <w:rPr>
                <w:rStyle w:val="b"/>
                <w:rFonts w:ascii="Courier New" w:hAnsi="Courier New" w:cs="Courier New"/>
                <w:color w:val="444444"/>
                <w:shd w:val="clear" w:color="auto" w:fill="FFFFFF"/>
              </w:rPr>
              <w:t>}</w:t>
            </w:r>
          </w:p>
        </w:tc>
      </w:tr>
      <w:tr w:rsidR="00754504" w14:paraId="1D95F945" w14:textId="77777777" w:rsidTr="00D3694C">
        <w:trPr>
          <w:trHeight w:val="171"/>
        </w:trPr>
        <w:tc>
          <w:tcPr>
            <w:tcW w:w="3743" w:type="dxa"/>
          </w:tcPr>
          <w:p w14:paraId="67FF3FBA" w14:textId="77777777" w:rsidR="00754504" w:rsidRDefault="00754504" w:rsidP="00754504">
            <w:r>
              <w:t>/</w:t>
            </w:r>
            <w:proofErr w:type="spellStart"/>
            <w:r>
              <w:t>api</w:t>
            </w:r>
            <w:proofErr w:type="spellEnd"/>
            <w:r>
              <w:t>/v1/department/</w:t>
            </w:r>
            <w:proofErr w:type="spellStart"/>
            <w:r>
              <w:t>findmaxsalary</w:t>
            </w:r>
            <w:proofErr w:type="spellEnd"/>
            <w:r>
              <w:t>/{</w:t>
            </w:r>
            <w:proofErr w:type="spellStart"/>
            <w:r>
              <w:t>department_id</w:t>
            </w:r>
            <w:proofErr w:type="spellEnd"/>
            <w:r>
              <w:t>}</w:t>
            </w:r>
          </w:p>
        </w:tc>
        <w:tc>
          <w:tcPr>
            <w:tcW w:w="989" w:type="dxa"/>
          </w:tcPr>
          <w:p w14:paraId="463CA15B" w14:textId="77777777" w:rsidR="00754504" w:rsidRDefault="00754504" w:rsidP="00754504">
            <w:r>
              <w:t>GET</w:t>
            </w:r>
          </w:p>
        </w:tc>
        <w:tc>
          <w:tcPr>
            <w:tcW w:w="2278" w:type="dxa"/>
          </w:tcPr>
          <w:p w14:paraId="1F06F148" w14:textId="3F2430D8" w:rsidR="00754504" w:rsidRPr="00690DFE" w:rsidRDefault="008956A5" w:rsidP="00754504">
            <w:r>
              <w:t>Employee</w:t>
            </w:r>
            <w:r w:rsidR="006818EF">
              <w:t xml:space="preserve"> </w:t>
            </w:r>
            <w:r>
              <w:t>max salary in that department.</w:t>
            </w:r>
          </w:p>
        </w:tc>
        <w:tc>
          <w:tcPr>
            <w:tcW w:w="1710" w:type="dxa"/>
          </w:tcPr>
          <w:p w14:paraId="68632D19" w14:textId="77777777" w:rsidR="00754504" w:rsidRDefault="00754504" w:rsidP="00754504">
            <w:proofErr w:type="gramStart"/>
            <w:r>
              <w:t>200:{</w:t>
            </w:r>
            <w:proofErr w:type="gramEnd"/>
          </w:p>
          <w:p w14:paraId="3FC5FF09" w14:textId="77777777" w:rsidR="00754504" w:rsidRDefault="00754504" w:rsidP="00754504">
            <w:r>
              <w:t>“</w:t>
            </w:r>
            <w:proofErr w:type="spellStart"/>
            <w:proofErr w:type="gramStart"/>
            <w:r w:rsidRPr="0098696A">
              <w:t>department</w:t>
            </w:r>
            <w:proofErr w:type="gramEnd"/>
            <w:r w:rsidRPr="0098696A">
              <w:t>_name</w:t>
            </w:r>
            <w:proofErr w:type="spellEnd"/>
            <w:r>
              <w:t>”: “</w:t>
            </w:r>
            <w:r w:rsidRPr="0098696A">
              <w:t>Treasury</w:t>
            </w:r>
            <w:r>
              <w:t>”,</w:t>
            </w:r>
          </w:p>
          <w:p w14:paraId="29D5C5C7" w14:textId="77777777" w:rsidR="00754504" w:rsidRDefault="00754504" w:rsidP="00754504">
            <w:r>
              <w:t>“max salary</w:t>
            </w:r>
            <w:proofErr w:type="gramStart"/>
            <w:r>
              <w:t>” :</w:t>
            </w:r>
            <w:proofErr w:type="gramEnd"/>
            <w:r>
              <w:t xml:space="preserve"> </w:t>
            </w:r>
          </w:p>
          <w:p w14:paraId="09111E0A" w14:textId="77777777" w:rsidR="00754504" w:rsidRDefault="00754504" w:rsidP="00754504">
            <w:r>
              <w:t>12000</w:t>
            </w:r>
          </w:p>
          <w:p w14:paraId="70BA28B1" w14:textId="77777777" w:rsidR="00754504" w:rsidRDefault="00754504" w:rsidP="00754504">
            <w:r>
              <w:t>}</w:t>
            </w:r>
          </w:p>
        </w:tc>
        <w:tc>
          <w:tcPr>
            <w:tcW w:w="2821" w:type="dxa"/>
          </w:tcPr>
          <w:p w14:paraId="30B7FDF2" w14:textId="48951DBB" w:rsidR="00754504" w:rsidRDefault="00754504" w:rsidP="00754504"/>
        </w:tc>
      </w:tr>
      <w:tr w:rsidR="00754504" w14:paraId="1978F0CD" w14:textId="77777777" w:rsidTr="00D3694C">
        <w:trPr>
          <w:trHeight w:val="171"/>
        </w:trPr>
        <w:tc>
          <w:tcPr>
            <w:tcW w:w="3743" w:type="dxa"/>
          </w:tcPr>
          <w:p w14:paraId="1D888311" w14:textId="77777777" w:rsidR="00754504" w:rsidRDefault="00754504" w:rsidP="00754504">
            <w:r>
              <w:t>/</w:t>
            </w:r>
            <w:proofErr w:type="spellStart"/>
            <w:r>
              <w:t>api</w:t>
            </w:r>
            <w:proofErr w:type="spellEnd"/>
            <w:r>
              <w:t>/v1/department/</w:t>
            </w:r>
            <w:proofErr w:type="spellStart"/>
            <w:r>
              <w:t>findminsalary</w:t>
            </w:r>
            <w:proofErr w:type="spellEnd"/>
            <w:r>
              <w:t>/{</w:t>
            </w:r>
            <w:proofErr w:type="spellStart"/>
            <w:r>
              <w:t>department_id</w:t>
            </w:r>
            <w:proofErr w:type="spellEnd"/>
            <w:r>
              <w:t>}</w:t>
            </w:r>
          </w:p>
        </w:tc>
        <w:tc>
          <w:tcPr>
            <w:tcW w:w="989" w:type="dxa"/>
          </w:tcPr>
          <w:p w14:paraId="1918E318" w14:textId="77777777" w:rsidR="00754504" w:rsidRDefault="00754504" w:rsidP="00754504">
            <w:r>
              <w:t>GET</w:t>
            </w:r>
          </w:p>
        </w:tc>
        <w:tc>
          <w:tcPr>
            <w:tcW w:w="2278" w:type="dxa"/>
          </w:tcPr>
          <w:p w14:paraId="6ACCC0DF" w14:textId="4F468276" w:rsidR="00754504" w:rsidRPr="0098696A" w:rsidRDefault="006818EF" w:rsidP="00754504">
            <w:r>
              <w:t xml:space="preserve">Employee </w:t>
            </w:r>
            <w:r>
              <w:t>min</w:t>
            </w:r>
            <w:r>
              <w:t xml:space="preserve"> salary in that department.</w:t>
            </w:r>
          </w:p>
        </w:tc>
        <w:tc>
          <w:tcPr>
            <w:tcW w:w="1710" w:type="dxa"/>
          </w:tcPr>
          <w:p w14:paraId="4C100AD8" w14:textId="77777777" w:rsidR="00754504" w:rsidRDefault="00754504" w:rsidP="00754504">
            <w:proofErr w:type="gramStart"/>
            <w:r>
              <w:t>200:{</w:t>
            </w:r>
            <w:proofErr w:type="gramEnd"/>
          </w:p>
          <w:p w14:paraId="1E7CE699" w14:textId="77777777" w:rsidR="00754504" w:rsidRDefault="00754504" w:rsidP="00754504">
            <w:r>
              <w:t>“</w:t>
            </w:r>
            <w:proofErr w:type="spellStart"/>
            <w:proofErr w:type="gramStart"/>
            <w:r w:rsidRPr="0098696A">
              <w:t>department</w:t>
            </w:r>
            <w:proofErr w:type="gramEnd"/>
            <w:r w:rsidRPr="0098696A">
              <w:t>_name</w:t>
            </w:r>
            <w:proofErr w:type="spellEnd"/>
            <w:r>
              <w:t>”: “</w:t>
            </w:r>
            <w:r w:rsidRPr="0098696A">
              <w:t>Treasury</w:t>
            </w:r>
            <w:r>
              <w:t>”,</w:t>
            </w:r>
          </w:p>
          <w:p w14:paraId="38A7452A" w14:textId="77777777" w:rsidR="00754504" w:rsidRDefault="00754504" w:rsidP="00754504">
            <w:r>
              <w:t>“min salary</w:t>
            </w:r>
            <w:proofErr w:type="gramStart"/>
            <w:r>
              <w:t>” :</w:t>
            </w:r>
            <w:proofErr w:type="gramEnd"/>
            <w:r>
              <w:t xml:space="preserve"> </w:t>
            </w:r>
          </w:p>
          <w:p w14:paraId="04151DF9" w14:textId="77777777" w:rsidR="00754504" w:rsidRDefault="00754504" w:rsidP="00754504">
            <w:r>
              <w:t>300</w:t>
            </w:r>
          </w:p>
          <w:p w14:paraId="392B9866" w14:textId="77777777" w:rsidR="00754504" w:rsidRDefault="00754504" w:rsidP="00754504">
            <w:r>
              <w:t>}</w:t>
            </w:r>
          </w:p>
        </w:tc>
        <w:tc>
          <w:tcPr>
            <w:tcW w:w="2821" w:type="dxa"/>
          </w:tcPr>
          <w:p w14:paraId="58824AB5" w14:textId="1BA273F1" w:rsidR="00754504" w:rsidRDefault="00754504" w:rsidP="00754504"/>
        </w:tc>
      </w:tr>
      <w:tr w:rsidR="002528CC" w14:paraId="338ECD37" w14:textId="77777777" w:rsidTr="00D3694C">
        <w:trPr>
          <w:trHeight w:val="171"/>
        </w:trPr>
        <w:tc>
          <w:tcPr>
            <w:tcW w:w="3743" w:type="dxa"/>
          </w:tcPr>
          <w:p w14:paraId="2E116931" w14:textId="03357C5D" w:rsidR="002528CC" w:rsidRDefault="002528CC" w:rsidP="002528CC">
            <w:r>
              <w:t>/</w:t>
            </w:r>
            <w:proofErr w:type="spellStart"/>
            <w:r>
              <w:t>api</w:t>
            </w:r>
            <w:proofErr w:type="spellEnd"/>
            <w:r>
              <w:t>/v1/departments/{empid}</w:t>
            </w:r>
          </w:p>
        </w:tc>
        <w:tc>
          <w:tcPr>
            <w:tcW w:w="989" w:type="dxa"/>
          </w:tcPr>
          <w:p w14:paraId="6CFD48C7" w14:textId="35F0BABA" w:rsidR="002528CC" w:rsidRDefault="002528CC" w:rsidP="002528CC">
            <w:r>
              <w:t>GET</w:t>
            </w:r>
          </w:p>
        </w:tc>
        <w:tc>
          <w:tcPr>
            <w:tcW w:w="2278" w:type="dxa"/>
          </w:tcPr>
          <w:p w14:paraId="4BDDDB2D" w14:textId="6F383B3A" w:rsidR="002528CC" w:rsidRPr="0098696A" w:rsidRDefault="002528CC" w:rsidP="002528CC">
            <w:r>
              <w:t>Get all department details where employees worked in.</w:t>
            </w:r>
          </w:p>
        </w:tc>
        <w:tc>
          <w:tcPr>
            <w:tcW w:w="1710" w:type="dxa"/>
          </w:tcPr>
          <w:p w14:paraId="192E21F2" w14:textId="7DBCEA91" w:rsidR="002528CC" w:rsidRDefault="007F63FC" w:rsidP="002528CC">
            <w:r>
              <w:t>Collection of Departments.</w:t>
            </w:r>
          </w:p>
        </w:tc>
        <w:tc>
          <w:tcPr>
            <w:tcW w:w="2821" w:type="dxa"/>
          </w:tcPr>
          <w:p w14:paraId="19D8F72A" w14:textId="77777777" w:rsidR="002528CC" w:rsidRDefault="002528CC" w:rsidP="002528CC"/>
        </w:tc>
      </w:tr>
      <w:tr w:rsidR="007F63FC" w14:paraId="5C2B1E99" w14:textId="77777777" w:rsidTr="00D3694C">
        <w:trPr>
          <w:trHeight w:val="171"/>
        </w:trPr>
        <w:tc>
          <w:tcPr>
            <w:tcW w:w="3743" w:type="dxa"/>
          </w:tcPr>
          <w:p w14:paraId="517B24C1" w14:textId="7D0881D8" w:rsidR="007F63FC" w:rsidRDefault="007F63FC" w:rsidP="002528CC">
            <w:r>
              <w:t>/</w:t>
            </w:r>
            <w:proofErr w:type="spellStart"/>
            <w:r>
              <w:t>api</w:t>
            </w:r>
            <w:proofErr w:type="spellEnd"/>
            <w:r>
              <w:t>/v1/departments/{</w:t>
            </w:r>
            <w:proofErr w:type="spellStart"/>
            <w:r>
              <w:t>department_id</w:t>
            </w:r>
            <w:proofErr w:type="spellEnd"/>
            <w:r>
              <w:t>}</w:t>
            </w:r>
          </w:p>
        </w:tc>
        <w:tc>
          <w:tcPr>
            <w:tcW w:w="989" w:type="dxa"/>
          </w:tcPr>
          <w:p w14:paraId="7C3DDF6B" w14:textId="5BBFC0CD" w:rsidR="007F63FC" w:rsidRDefault="007F63FC" w:rsidP="002528CC">
            <w:r>
              <w:t>DELETE</w:t>
            </w:r>
          </w:p>
        </w:tc>
        <w:tc>
          <w:tcPr>
            <w:tcW w:w="2278" w:type="dxa"/>
          </w:tcPr>
          <w:p w14:paraId="6CB10DDF" w14:textId="18D126A1" w:rsidR="007F63FC" w:rsidRDefault="007F63FC" w:rsidP="002528CC">
            <w:r>
              <w:t>Delete by department Id.</w:t>
            </w:r>
          </w:p>
        </w:tc>
        <w:tc>
          <w:tcPr>
            <w:tcW w:w="1710" w:type="dxa"/>
          </w:tcPr>
          <w:p w14:paraId="5F6E038B" w14:textId="77777777" w:rsidR="007F63FC" w:rsidRDefault="007F63FC" w:rsidP="002528CC"/>
        </w:tc>
        <w:tc>
          <w:tcPr>
            <w:tcW w:w="2821" w:type="dxa"/>
          </w:tcPr>
          <w:p w14:paraId="1A8ADC1E" w14:textId="77777777" w:rsidR="007F63FC" w:rsidRDefault="007F63FC" w:rsidP="002528CC"/>
        </w:tc>
      </w:tr>
    </w:tbl>
    <w:p w14:paraId="151F2C9D" w14:textId="77777777" w:rsidR="008A3362" w:rsidRDefault="008A3362">
      <w:pPr>
        <w:rPr>
          <w:b/>
          <w:bCs/>
        </w:rPr>
      </w:pPr>
    </w:p>
    <w:p w14:paraId="2479E244" w14:textId="6A64C5DC" w:rsidR="00264FB1" w:rsidRPr="005A787E" w:rsidRDefault="00264FB1" w:rsidP="00264FB1">
      <w:pPr>
        <w:rPr>
          <w:b/>
          <w:bCs/>
        </w:rPr>
      </w:pPr>
    </w:p>
    <w:p w14:paraId="6DCF6054" w14:textId="5C701DD4" w:rsidR="00705F7D" w:rsidRDefault="00705F7D" w:rsidP="009D70BA"/>
    <w:sectPr w:rsidR="00705F7D" w:rsidSect="005140CB">
      <w:footerReference w:type="default" r:id="rId7"/>
      <w:pgSz w:w="12240" w:h="15840" w:code="1"/>
      <w:pgMar w:top="720" w:right="1440" w:bottom="72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67CDD" w14:textId="77777777" w:rsidR="000E0F3A" w:rsidRDefault="000E0F3A">
      <w:pPr>
        <w:spacing w:after="0" w:line="240" w:lineRule="auto"/>
      </w:pPr>
      <w:r>
        <w:separator/>
      </w:r>
    </w:p>
  </w:endnote>
  <w:endnote w:type="continuationSeparator" w:id="0">
    <w:p w14:paraId="1FDA4321" w14:textId="77777777" w:rsidR="000E0F3A" w:rsidRDefault="000E0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3EDDE" w14:textId="77777777" w:rsidR="0088175F" w:rsidRDefault="0088175F" w:rsidP="0088175F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4E5035"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4F4A4" w14:textId="77777777" w:rsidR="000E0F3A" w:rsidRDefault="000E0F3A">
      <w:pPr>
        <w:spacing w:after="0" w:line="240" w:lineRule="auto"/>
      </w:pPr>
      <w:r>
        <w:separator/>
      </w:r>
    </w:p>
  </w:footnote>
  <w:footnote w:type="continuationSeparator" w:id="0">
    <w:p w14:paraId="731AA61E" w14:textId="77777777" w:rsidR="000E0F3A" w:rsidRDefault="000E0F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4160DE9"/>
    <w:multiLevelType w:val="hybridMultilevel"/>
    <w:tmpl w:val="0890EF5E"/>
    <w:lvl w:ilvl="0" w:tplc="C0F85B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431F13"/>
    <w:multiLevelType w:val="hybridMultilevel"/>
    <w:tmpl w:val="894C8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7B21B7"/>
    <w:multiLevelType w:val="hybridMultilevel"/>
    <w:tmpl w:val="8FDC7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331BC1"/>
    <w:multiLevelType w:val="hybridMultilevel"/>
    <w:tmpl w:val="95EE5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082885"/>
    <w:multiLevelType w:val="hybridMultilevel"/>
    <w:tmpl w:val="5CE2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7E5D71"/>
    <w:multiLevelType w:val="multilevel"/>
    <w:tmpl w:val="4470CA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F5496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F5496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F5496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F5496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F5496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F5496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F5496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F5496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F5496" w:themeColor="accent1" w:themeShade="BF"/>
      </w:rPr>
    </w:lvl>
  </w:abstractNum>
  <w:abstractNum w:abstractNumId="16" w15:restartNumberingAfterBreak="0">
    <w:nsid w:val="6A297BBB"/>
    <w:multiLevelType w:val="hybridMultilevel"/>
    <w:tmpl w:val="C45445F0"/>
    <w:lvl w:ilvl="0" w:tplc="373411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9313197"/>
    <w:multiLevelType w:val="hybridMultilevel"/>
    <w:tmpl w:val="76FAB8DE"/>
    <w:lvl w:ilvl="0" w:tplc="3300E9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5619091">
    <w:abstractNumId w:val="9"/>
  </w:num>
  <w:num w:numId="2" w16cid:durableId="587542390">
    <w:abstractNumId w:val="15"/>
  </w:num>
  <w:num w:numId="3" w16cid:durableId="961887180">
    <w:abstractNumId w:val="15"/>
    <w:lvlOverride w:ilvl="0">
      <w:startOverride w:val="1"/>
    </w:lvlOverride>
  </w:num>
  <w:num w:numId="4" w16cid:durableId="923105592">
    <w:abstractNumId w:val="7"/>
  </w:num>
  <w:num w:numId="5" w16cid:durableId="1703361439">
    <w:abstractNumId w:val="6"/>
  </w:num>
  <w:num w:numId="6" w16cid:durableId="614093677">
    <w:abstractNumId w:val="5"/>
  </w:num>
  <w:num w:numId="7" w16cid:durableId="1891111878">
    <w:abstractNumId w:val="4"/>
  </w:num>
  <w:num w:numId="8" w16cid:durableId="1580946945">
    <w:abstractNumId w:val="8"/>
  </w:num>
  <w:num w:numId="9" w16cid:durableId="1922982526">
    <w:abstractNumId w:val="3"/>
  </w:num>
  <w:num w:numId="10" w16cid:durableId="963267319">
    <w:abstractNumId w:val="2"/>
  </w:num>
  <w:num w:numId="11" w16cid:durableId="528877297">
    <w:abstractNumId w:val="1"/>
  </w:num>
  <w:num w:numId="12" w16cid:durableId="343670798">
    <w:abstractNumId w:val="0"/>
  </w:num>
  <w:num w:numId="13" w16cid:durableId="9190040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83372911">
    <w:abstractNumId w:val="14"/>
  </w:num>
  <w:num w:numId="15" w16cid:durableId="801996449">
    <w:abstractNumId w:val="11"/>
  </w:num>
  <w:num w:numId="16" w16cid:durableId="339704021">
    <w:abstractNumId w:val="13"/>
  </w:num>
  <w:num w:numId="17" w16cid:durableId="1697579246">
    <w:abstractNumId w:val="12"/>
  </w:num>
  <w:num w:numId="18" w16cid:durableId="2141804044">
    <w:abstractNumId w:val="10"/>
  </w:num>
  <w:num w:numId="19" w16cid:durableId="176384651">
    <w:abstractNumId w:val="17"/>
  </w:num>
  <w:num w:numId="20" w16cid:durableId="207836125">
    <w:abstractNumId w:val="16"/>
  </w:num>
  <w:num w:numId="21" w16cid:durableId="14630358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B5"/>
    <w:rsid w:val="0000102B"/>
    <w:rsid w:val="000042E3"/>
    <w:rsid w:val="00013945"/>
    <w:rsid w:val="00017EFD"/>
    <w:rsid w:val="00022B21"/>
    <w:rsid w:val="00025426"/>
    <w:rsid w:val="000322BF"/>
    <w:rsid w:val="00033DAD"/>
    <w:rsid w:val="00052556"/>
    <w:rsid w:val="0005523D"/>
    <w:rsid w:val="00056F25"/>
    <w:rsid w:val="0005748A"/>
    <w:rsid w:val="00063424"/>
    <w:rsid w:val="0007110C"/>
    <w:rsid w:val="0008130B"/>
    <w:rsid w:val="0009095B"/>
    <w:rsid w:val="000939D1"/>
    <w:rsid w:val="000947E1"/>
    <w:rsid w:val="00097286"/>
    <w:rsid w:val="000A03C6"/>
    <w:rsid w:val="000A562D"/>
    <w:rsid w:val="000B112D"/>
    <w:rsid w:val="000C605D"/>
    <w:rsid w:val="000C6A97"/>
    <w:rsid w:val="000D736E"/>
    <w:rsid w:val="000E0F3A"/>
    <w:rsid w:val="000E2AA0"/>
    <w:rsid w:val="000E34E3"/>
    <w:rsid w:val="000E48CB"/>
    <w:rsid w:val="000E697B"/>
    <w:rsid w:val="000F4EE0"/>
    <w:rsid w:val="001007F5"/>
    <w:rsid w:val="00101993"/>
    <w:rsid w:val="001044E8"/>
    <w:rsid w:val="00117948"/>
    <w:rsid w:val="001232D5"/>
    <w:rsid w:val="0012372F"/>
    <w:rsid w:val="001238BC"/>
    <w:rsid w:val="001273C1"/>
    <w:rsid w:val="00137A9C"/>
    <w:rsid w:val="001469AB"/>
    <w:rsid w:val="0017191D"/>
    <w:rsid w:val="001825FE"/>
    <w:rsid w:val="001906AC"/>
    <w:rsid w:val="001A32DC"/>
    <w:rsid w:val="001C38C1"/>
    <w:rsid w:val="001C6A6D"/>
    <w:rsid w:val="001D08D2"/>
    <w:rsid w:val="001D3E26"/>
    <w:rsid w:val="001E2472"/>
    <w:rsid w:val="001E31E4"/>
    <w:rsid w:val="001E537A"/>
    <w:rsid w:val="00211B1D"/>
    <w:rsid w:val="002129B0"/>
    <w:rsid w:val="00212AF9"/>
    <w:rsid w:val="002254F9"/>
    <w:rsid w:val="0022587A"/>
    <w:rsid w:val="00231D6B"/>
    <w:rsid w:val="00243FCB"/>
    <w:rsid w:val="0024515A"/>
    <w:rsid w:val="00245C8D"/>
    <w:rsid w:val="00246473"/>
    <w:rsid w:val="00246B89"/>
    <w:rsid w:val="00246FA9"/>
    <w:rsid w:val="002528CC"/>
    <w:rsid w:val="00264FB1"/>
    <w:rsid w:val="00270D21"/>
    <w:rsid w:val="00272CE5"/>
    <w:rsid w:val="00276FE1"/>
    <w:rsid w:val="0028543A"/>
    <w:rsid w:val="00293FB3"/>
    <w:rsid w:val="00295C0C"/>
    <w:rsid w:val="00295EEB"/>
    <w:rsid w:val="002A04F7"/>
    <w:rsid w:val="002A358D"/>
    <w:rsid w:val="002B7E7D"/>
    <w:rsid w:val="002C2A52"/>
    <w:rsid w:val="002C73E0"/>
    <w:rsid w:val="002D4453"/>
    <w:rsid w:val="002E52EE"/>
    <w:rsid w:val="002F5851"/>
    <w:rsid w:val="00314C96"/>
    <w:rsid w:val="0031570B"/>
    <w:rsid w:val="003262F3"/>
    <w:rsid w:val="00333EF1"/>
    <w:rsid w:val="00334A09"/>
    <w:rsid w:val="00340FA3"/>
    <w:rsid w:val="00346FDE"/>
    <w:rsid w:val="003600AC"/>
    <w:rsid w:val="00385900"/>
    <w:rsid w:val="00386778"/>
    <w:rsid w:val="003977E5"/>
    <w:rsid w:val="003A009A"/>
    <w:rsid w:val="003A755F"/>
    <w:rsid w:val="003B0863"/>
    <w:rsid w:val="003C0DAF"/>
    <w:rsid w:val="003C15F4"/>
    <w:rsid w:val="003D5623"/>
    <w:rsid w:val="003E0898"/>
    <w:rsid w:val="003E1966"/>
    <w:rsid w:val="003E7873"/>
    <w:rsid w:val="004011AC"/>
    <w:rsid w:val="00403116"/>
    <w:rsid w:val="004079F8"/>
    <w:rsid w:val="00410067"/>
    <w:rsid w:val="004308ED"/>
    <w:rsid w:val="0044087E"/>
    <w:rsid w:val="00451961"/>
    <w:rsid w:val="004553F8"/>
    <w:rsid w:val="004558B9"/>
    <w:rsid w:val="00461C73"/>
    <w:rsid w:val="00464CFB"/>
    <w:rsid w:val="0046523A"/>
    <w:rsid w:val="004661BE"/>
    <w:rsid w:val="00475DE3"/>
    <w:rsid w:val="0047772C"/>
    <w:rsid w:val="004863B6"/>
    <w:rsid w:val="00497D72"/>
    <w:rsid w:val="004A245B"/>
    <w:rsid w:val="004A3B90"/>
    <w:rsid w:val="004A4B64"/>
    <w:rsid w:val="004B5850"/>
    <w:rsid w:val="004B6087"/>
    <w:rsid w:val="004B669E"/>
    <w:rsid w:val="004C79F1"/>
    <w:rsid w:val="004D02A2"/>
    <w:rsid w:val="004D3400"/>
    <w:rsid w:val="004D3C91"/>
    <w:rsid w:val="004D5388"/>
    <w:rsid w:val="004E5035"/>
    <w:rsid w:val="004F5C8E"/>
    <w:rsid w:val="0050160B"/>
    <w:rsid w:val="00502A40"/>
    <w:rsid w:val="005030CE"/>
    <w:rsid w:val="00507BF6"/>
    <w:rsid w:val="005140CB"/>
    <w:rsid w:val="00517215"/>
    <w:rsid w:val="00523705"/>
    <w:rsid w:val="00523D89"/>
    <w:rsid w:val="005325CD"/>
    <w:rsid w:val="0053488C"/>
    <w:rsid w:val="00545041"/>
    <w:rsid w:val="00557F5A"/>
    <w:rsid w:val="0056111C"/>
    <w:rsid w:val="00561521"/>
    <w:rsid w:val="00565372"/>
    <w:rsid w:val="00565E03"/>
    <w:rsid w:val="0056726B"/>
    <w:rsid w:val="00576EE1"/>
    <w:rsid w:val="00590B0E"/>
    <w:rsid w:val="00592FAE"/>
    <w:rsid w:val="005A787E"/>
    <w:rsid w:val="005B5143"/>
    <w:rsid w:val="005C0E6C"/>
    <w:rsid w:val="005C42FF"/>
    <w:rsid w:val="005D1F41"/>
    <w:rsid w:val="005E039D"/>
    <w:rsid w:val="005E1B9F"/>
    <w:rsid w:val="005E1F52"/>
    <w:rsid w:val="00604618"/>
    <w:rsid w:val="00607859"/>
    <w:rsid w:val="00624740"/>
    <w:rsid w:val="00626DA8"/>
    <w:rsid w:val="0063192F"/>
    <w:rsid w:val="006375E0"/>
    <w:rsid w:val="006422A3"/>
    <w:rsid w:val="006453D3"/>
    <w:rsid w:val="00645C32"/>
    <w:rsid w:val="006544A7"/>
    <w:rsid w:val="0065708B"/>
    <w:rsid w:val="00665C83"/>
    <w:rsid w:val="0066680F"/>
    <w:rsid w:val="00674BF8"/>
    <w:rsid w:val="006815AC"/>
    <w:rsid w:val="006818EF"/>
    <w:rsid w:val="00685EF4"/>
    <w:rsid w:val="0068698F"/>
    <w:rsid w:val="00690DFE"/>
    <w:rsid w:val="006A1051"/>
    <w:rsid w:val="006A49CF"/>
    <w:rsid w:val="006B68FA"/>
    <w:rsid w:val="006C0EFC"/>
    <w:rsid w:val="006C26BE"/>
    <w:rsid w:val="006C5ECB"/>
    <w:rsid w:val="006C6CC2"/>
    <w:rsid w:val="006F00F3"/>
    <w:rsid w:val="006F1A25"/>
    <w:rsid w:val="006F4237"/>
    <w:rsid w:val="00701445"/>
    <w:rsid w:val="007032CC"/>
    <w:rsid w:val="00705F7D"/>
    <w:rsid w:val="00706FFB"/>
    <w:rsid w:val="0071603F"/>
    <w:rsid w:val="00741991"/>
    <w:rsid w:val="00741FF9"/>
    <w:rsid w:val="007432DA"/>
    <w:rsid w:val="00746158"/>
    <w:rsid w:val="00754504"/>
    <w:rsid w:val="007546B8"/>
    <w:rsid w:val="0076017A"/>
    <w:rsid w:val="0077664C"/>
    <w:rsid w:val="0079309F"/>
    <w:rsid w:val="007A6C69"/>
    <w:rsid w:val="007A6FC7"/>
    <w:rsid w:val="007A7997"/>
    <w:rsid w:val="007B27C3"/>
    <w:rsid w:val="007C13B2"/>
    <w:rsid w:val="007C3451"/>
    <w:rsid w:val="007C7074"/>
    <w:rsid w:val="007C7858"/>
    <w:rsid w:val="007E007A"/>
    <w:rsid w:val="007E067B"/>
    <w:rsid w:val="007F63FC"/>
    <w:rsid w:val="00802E03"/>
    <w:rsid w:val="00805667"/>
    <w:rsid w:val="008125B2"/>
    <w:rsid w:val="00821AC2"/>
    <w:rsid w:val="0082289D"/>
    <w:rsid w:val="00825C20"/>
    <w:rsid w:val="00856FCD"/>
    <w:rsid w:val="0085761F"/>
    <w:rsid w:val="00870FFA"/>
    <w:rsid w:val="00873896"/>
    <w:rsid w:val="0088175F"/>
    <w:rsid w:val="00882765"/>
    <w:rsid w:val="008956A5"/>
    <w:rsid w:val="008961F2"/>
    <w:rsid w:val="00896CCA"/>
    <w:rsid w:val="00897365"/>
    <w:rsid w:val="0089777F"/>
    <w:rsid w:val="008A3362"/>
    <w:rsid w:val="008A58DA"/>
    <w:rsid w:val="008A791A"/>
    <w:rsid w:val="008B01F5"/>
    <w:rsid w:val="008B3E10"/>
    <w:rsid w:val="008C2860"/>
    <w:rsid w:val="008C53CB"/>
    <w:rsid w:val="008E4822"/>
    <w:rsid w:val="008F0570"/>
    <w:rsid w:val="008F0AFC"/>
    <w:rsid w:val="008F0E66"/>
    <w:rsid w:val="008F4E62"/>
    <w:rsid w:val="008F712B"/>
    <w:rsid w:val="008F783D"/>
    <w:rsid w:val="00920712"/>
    <w:rsid w:val="00927A0C"/>
    <w:rsid w:val="00931827"/>
    <w:rsid w:val="00931E01"/>
    <w:rsid w:val="00932427"/>
    <w:rsid w:val="00945F1B"/>
    <w:rsid w:val="0095165A"/>
    <w:rsid w:val="009800B8"/>
    <w:rsid w:val="00981D1D"/>
    <w:rsid w:val="0098696A"/>
    <w:rsid w:val="00987BCC"/>
    <w:rsid w:val="00991BE3"/>
    <w:rsid w:val="009A2955"/>
    <w:rsid w:val="009A3E0F"/>
    <w:rsid w:val="009A602E"/>
    <w:rsid w:val="009A7B1C"/>
    <w:rsid w:val="009B5D53"/>
    <w:rsid w:val="009B77E5"/>
    <w:rsid w:val="009D1FED"/>
    <w:rsid w:val="009D403F"/>
    <w:rsid w:val="009D70BA"/>
    <w:rsid w:val="009E07E5"/>
    <w:rsid w:val="009E2B0B"/>
    <w:rsid w:val="009E6449"/>
    <w:rsid w:val="009F020E"/>
    <w:rsid w:val="00A010ED"/>
    <w:rsid w:val="00A25BB0"/>
    <w:rsid w:val="00A25F1F"/>
    <w:rsid w:val="00A2705A"/>
    <w:rsid w:val="00A27D2D"/>
    <w:rsid w:val="00A4271F"/>
    <w:rsid w:val="00A46E82"/>
    <w:rsid w:val="00A53C3D"/>
    <w:rsid w:val="00A54BD5"/>
    <w:rsid w:val="00A618AB"/>
    <w:rsid w:val="00A64274"/>
    <w:rsid w:val="00A65600"/>
    <w:rsid w:val="00A70C0B"/>
    <w:rsid w:val="00A761E5"/>
    <w:rsid w:val="00A81B4C"/>
    <w:rsid w:val="00A8792A"/>
    <w:rsid w:val="00A97CC8"/>
    <w:rsid w:val="00AA1172"/>
    <w:rsid w:val="00AA4E06"/>
    <w:rsid w:val="00AA528E"/>
    <w:rsid w:val="00AA6882"/>
    <w:rsid w:val="00AB131D"/>
    <w:rsid w:val="00AC118B"/>
    <w:rsid w:val="00AC39D0"/>
    <w:rsid w:val="00AD2358"/>
    <w:rsid w:val="00AE440F"/>
    <w:rsid w:val="00AE6408"/>
    <w:rsid w:val="00AF184A"/>
    <w:rsid w:val="00AF3C5B"/>
    <w:rsid w:val="00AF452C"/>
    <w:rsid w:val="00AF720D"/>
    <w:rsid w:val="00B0209E"/>
    <w:rsid w:val="00B048AE"/>
    <w:rsid w:val="00B102B9"/>
    <w:rsid w:val="00B13AE2"/>
    <w:rsid w:val="00B33379"/>
    <w:rsid w:val="00B34DF2"/>
    <w:rsid w:val="00B36C57"/>
    <w:rsid w:val="00B37397"/>
    <w:rsid w:val="00B542A9"/>
    <w:rsid w:val="00B5753B"/>
    <w:rsid w:val="00B6489C"/>
    <w:rsid w:val="00B73BE3"/>
    <w:rsid w:val="00B7769C"/>
    <w:rsid w:val="00B77AD6"/>
    <w:rsid w:val="00B822D5"/>
    <w:rsid w:val="00B9142A"/>
    <w:rsid w:val="00B95663"/>
    <w:rsid w:val="00BA7EF9"/>
    <w:rsid w:val="00BC617C"/>
    <w:rsid w:val="00BC6ED2"/>
    <w:rsid w:val="00BE11CA"/>
    <w:rsid w:val="00BE1352"/>
    <w:rsid w:val="00BE3CD6"/>
    <w:rsid w:val="00BE4A06"/>
    <w:rsid w:val="00BE7A01"/>
    <w:rsid w:val="00BF78FF"/>
    <w:rsid w:val="00C00342"/>
    <w:rsid w:val="00C023DE"/>
    <w:rsid w:val="00C045EC"/>
    <w:rsid w:val="00C0520D"/>
    <w:rsid w:val="00C0585E"/>
    <w:rsid w:val="00C16778"/>
    <w:rsid w:val="00C2302B"/>
    <w:rsid w:val="00C27980"/>
    <w:rsid w:val="00C44F67"/>
    <w:rsid w:val="00C51319"/>
    <w:rsid w:val="00C518ED"/>
    <w:rsid w:val="00C56938"/>
    <w:rsid w:val="00C7764C"/>
    <w:rsid w:val="00C81C2D"/>
    <w:rsid w:val="00C978EF"/>
    <w:rsid w:val="00CA0601"/>
    <w:rsid w:val="00CB50E7"/>
    <w:rsid w:val="00CC2245"/>
    <w:rsid w:val="00CC2E45"/>
    <w:rsid w:val="00CC4E29"/>
    <w:rsid w:val="00CC612B"/>
    <w:rsid w:val="00CD0C50"/>
    <w:rsid w:val="00CD4912"/>
    <w:rsid w:val="00CD60E7"/>
    <w:rsid w:val="00CD69C1"/>
    <w:rsid w:val="00CE3DC0"/>
    <w:rsid w:val="00CF767E"/>
    <w:rsid w:val="00D16EFA"/>
    <w:rsid w:val="00D2453C"/>
    <w:rsid w:val="00D2763D"/>
    <w:rsid w:val="00D31D4F"/>
    <w:rsid w:val="00D36E3B"/>
    <w:rsid w:val="00D37443"/>
    <w:rsid w:val="00D6215D"/>
    <w:rsid w:val="00D647A4"/>
    <w:rsid w:val="00D65CCD"/>
    <w:rsid w:val="00D75840"/>
    <w:rsid w:val="00D81219"/>
    <w:rsid w:val="00D81BDF"/>
    <w:rsid w:val="00D93D93"/>
    <w:rsid w:val="00DA3BE9"/>
    <w:rsid w:val="00DA7021"/>
    <w:rsid w:val="00DC0446"/>
    <w:rsid w:val="00DD3056"/>
    <w:rsid w:val="00DE24E1"/>
    <w:rsid w:val="00DE39A1"/>
    <w:rsid w:val="00DE644F"/>
    <w:rsid w:val="00DF78F7"/>
    <w:rsid w:val="00E0401F"/>
    <w:rsid w:val="00E05E01"/>
    <w:rsid w:val="00E10461"/>
    <w:rsid w:val="00E14698"/>
    <w:rsid w:val="00E15F7F"/>
    <w:rsid w:val="00E30E38"/>
    <w:rsid w:val="00E3350F"/>
    <w:rsid w:val="00E34CB2"/>
    <w:rsid w:val="00E45C7B"/>
    <w:rsid w:val="00E54A79"/>
    <w:rsid w:val="00E61AF3"/>
    <w:rsid w:val="00E67444"/>
    <w:rsid w:val="00E679F4"/>
    <w:rsid w:val="00EA06FB"/>
    <w:rsid w:val="00EA092B"/>
    <w:rsid w:val="00EB5088"/>
    <w:rsid w:val="00EC63B5"/>
    <w:rsid w:val="00EC689F"/>
    <w:rsid w:val="00ED0137"/>
    <w:rsid w:val="00EE524F"/>
    <w:rsid w:val="00EF2A3D"/>
    <w:rsid w:val="00F07CBC"/>
    <w:rsid w:val="00F12385"/>
    <w:rsid w:val="00F1720B"/>
    <w:rsid w:val="00F17DDE"/>
    <w:rsid w:val="00F23ED1"/>
    <w:rsid w:val="00F310E7"/>
    <w:rsid w:val="00F35A1F"/>
    <w:rsid w:val="00F412AD"/>
    <w:rsid w:val="00F42EAE"/>
    <w:rsid w:val="00F46710"/>
    <w:rsid w:val="00F52633"/>
    <w:rsid w:val="00F535B0"/>
    <w:rsid w:val="00F54DA3"/>
    <w:rsid w:val="00F56D65"/>
    <w:rsid w:val="00F612C1"/>
    <w:rsid w:val="00F6421D"/>
    <w:rsid w:val="00F6651E"/>
    <w:rsid w:val="00F67F73"/>
    <w:rsid w:val="00F72C1E"/>
    <w:rsid w:val="00F7501B"/>
    <w:rsid w:val="00F776BE"/>
    <w:rsid w:val="00F960AD"/>
    <w:rsid w:val="00F9769D"/>
    <w:rsid w:val="00FA7507"/>
    <w:rsid w:val="00FB12D3"/>
    <w:rsid w:val="00FB1A57"/>
    <w:rsid w:val="00FB2EE0"/>
    <w:rsid w:val="00FB4123"/>
    <w:rsid w:val="00FC4114"/>
    <w:rsid w:val="00FC68B0"/>
    <w:rsid w:val="00FD0FFA"/>
    <w:rsid w:val="00FE4585"/>
    <w:rsid w:val="00FE4ED0"/>
    <w:rsid w:val="00FE51AF"/>
    <w:rsid w:val="00FF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0F1F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504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12D"/>
    <w:pPr>
      <w:keepNext/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ind w:left="-1354" w:right="-1440" w:firstLine="1354"/>
      <w:outlineLvl w:val="0"/>
    </w:pPr>
    <w:rPr>
      <w:rFonts w:asciiTheme="majorHAnsi" w:hAnsiTheme="majorHAnsi" w:cs="Times New Roman (Body CS)"/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0B112D"/>
    <w:pPr>
      <w:keepNext/>
      <w:spacing w:after="0"/>
      <w:outlineLvl w:val="1"/>
    </w:pPr>
    <w:rPr>
      <w:rFonts w:asciiTheme="majorHAnsi" w:hAnsiTheme="majorHAnsi" w:cs="Times New Roman (Body CS)"/>
      <w:color w:val="4472C4" w:themeColor="accent1"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087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087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087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087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087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08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08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B112D"/>
    <w:pPr>
      <w:spacing w:before="0"/>
      <w:contextualSpacing/>
    </w:pPr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112D"/>
    <w:rPr>
      <w:rFonts w:asciiTheme="majorHAnsi" w:hAnsiTheme="majorHAnsi" w:cs="Times New Roman (Body CS)"/>
      <w:b/>
      <w:caps/>
      <w:color w:val="FFFFFF" w:themeColor="background1"/>
      <w:spacing w:val="10"/>
      <w:kern w:val="28"/>
      <w:sz w:val="72"/>
      <w:szCs w:val="5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0B112D"/>
    <w:pPr>
      <w:spacing w:after="240" w:line="240" w:lineRule="auto"/>
      <w:jc w:val="center"/>
    </w:pPr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B112D"/>
    <w:rPr>
      <w:rFonts w:asciiTheme="majorHAnsi" w:hAnsiTheme="majorHAnsi"/>
      <w:caps/>
      <w:color w:val="4472C4" w:themeColor="accent1"/>
      <w:spacing w:val="1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B112D"/>
    <w:rPr>
      <w:rFonts w:asciiTheme="majorHAnsi" w:hAnsiTheme="majorHAnsi" w:cs="Times New Roman (Body CS)"/>
      <w:b/>
      <w:bCs/>
      <w:caps/>
      <w:color w:val="FFFFFF" w:themeColor="background1"/>
      <w:spacing w:val="15"/>
      <w:shd w:val="clear" w:color="auto" w:fill="4472C4" w:themeFill="accent1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9E2F3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rsid w:val="00410067"/>
    <w:pPr>
      <w:spacing w:after="160" w:line="264" w:lineRule="auto"/>
      <w:ind w:right="576"/>
    </w:pPr>
    <w:rPr>
      <w:i/>
      <w:iCs/>
      <w:color w:val="4472C4" w:themeColor="accent1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961F2"/>
    <w:rPr>
      <w:color w:val="595959" w:themeColor="text1" w:themeTint="A6"/>
    </w:rPr>
  </w:style>
  <w:style w:type="paragraph" w:styleId="NoSpacing">
    <w:name w:val="No Spacing"/>
    <w:basedOn w:val="Normal"/>
    <w:link w:val="NoSpacingChar"/>
    <w:uiPriority w:val="1"/>
    <w:qFormat/>
    <w:rsid w:val="004B6087"/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0B112D"/>
    <w:rPr>
      <w:rFonts w:asciiTheme="majorHAnsi" w:hAnsiTheme="majorHAnsi" w:cs="Times New Roman (Body CS)"/>
      <w:color w:val="4472C4" w:themeColor="accent1"/>
      <w:spacing w:val="15"/>
    </w:rPr>
  </w:style>
  <w:style w:type="paragraph" w:styleId="ListBullet">
    <w:name w:val="List Bullet"/>
    <w:basedOn w:val="Normal"/>
    <w:uiPriority w:val="1"/>
    <w:qFormat/>
    <w:rsid w:val="007A6C69"/>
    <w:pPr>
      <w:numPr>
        <w:numId w:val="2"/>
      </w:numPr>
      <w:spacing w:after="60"/>
    </w:pPr>
    <w:rPr>
      <w:b/>
      <w:color w:val="1F4E79" w:themeColor="accent5" w:themeShade="80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112D"/>
    <w:rPr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rsid w:val="002A04F7"/>
    <w:pPr>
      <w:spacing w:after="0" w:line="240" w:lineRule="auto"/>
      <w:ind w:left="-144"/>
      <w:contextualSpacing/>
    </w:pPr>
    <w:rPr>
      <w:rFonts w:asciiTheme="majorHAnsi" w:eastAsiaTheme="majorEastAsia" w:hAnsiTheme="majorHAnsi" w:cstheme="majorBidi"/>
      <w:noProof/>
      <w:color w:val="1F3864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0B112D"/>
    <w:rPr>
      <w:rFonts w:asciiTheme="majorHAnsi" w:eastAsiaTheme="majorEastAsia" w:hAnsiTheme="majorHAnsi" w:cstheme="majorBidi"/>
      <w:noProof/>
      <w:color w:val="1F3864" w:themeColor="accent1" w:themeShade="80"/>
      <w:sz w:val="20"/>
      <w:szCs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TableNormal"/>
    <w:uiPriority w:val="99"/>
    <w:rsid w:val="000B112D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18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i w:val="0"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4472C4" w:themeFill="accent1"/>
      </w:tcPr>
    </w:tblStylePr>
  </w:style>
  <w:style w:type="paragraph" w:styleId="FootnoteText">
    <w:name w:val="footnote text"/>
    <w:basedOn w:val="Normal"/>
    <w:link w:val="FootnoteTextChar"/>
    <w:uiPriority w:val="12"/>
    <w:qFormat/>
    <w:pPr>
      <w:spacing w:before="140" w:after="0" w:line="240" w:lineRule="auto"/>
    </w:pPr>
    <w:rPr>
      <w:i/>
      <w:iCs/>
      <w:sz w:val="14"/>
      <w:szCs w:val="14"/>
    </w:rPr>
  </w:style>
  <w:style w:type="character" w:customStyle="1" w:styleId="FootnoteTextChar">
    <w:name w:val="Footnote Text Char"/>
    <w:basedOn w:val="DefaultParagraphFont"/>
    <w:link w:val="FootnoteText"/>
    <w:uiPriority w:val="12"/>
    <w:rsid w:val="000B112D"/>
    <w:rPr>
      <w:i/>
      <w:iCs/>
      <w:sz w:val="14"/>
      <w:szCs w:val="14"/>
    </w:rPr>
  </w:style>
  <w:style w:type="paragraph" w:customStyle="1" w:styleId="TableTextDecimal">
    <w:name w:val="Table Text Decimal"/>
    <w:basedOn w:val="Normal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Signature">
    <w:name w:val="Signature"/>
    <w:basedOn w:val="Normal"/>
    <w:link w:val="SignatureChar"/>
    <w:uiPriority w:val="12"/>
    <w:qFormat/>
    <w:pPr>
      <w:spacing w:before="96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2"/>
    <w:rsid w:val="000B112D"/>
    <w:rPr>
      <w:sz w:val="20"/>
      <w:szCs w:val="20"/>
    </w:rPr>
  </w:style>
  <w:style w:type="character" w:styleId="Strong">
    <w:name w:val="Strong"/>
    <w:uiPriority w:val="22"/>
    <w:qFormat/>
    <w:rsid w:val="004B608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087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08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087"/>
    <w:rPr>
      <w:i/>
      <w:caps/>
      <w:spacing w:val="10"/>
      <w:sz w:val="18"/>
      <w:szCs w:val="18"/>
    </w:rPr>
  </w:style>
  <w:style w:type="character" w:styleId="IntenseEmphasis">
    <w:name w:val="Intense Emphasis"/>
    <w:uiPriority w:val="21"/>
    <w:semiHidden/>
    <w:qFormat/>
    <w:rsid w:val="004B6087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B6087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B112D"/>
    <w:rPr>
      <w:i/>
      <w:iCs/>
      <w:color w:val="4472C4" w:themeColor="accent1"/>
      <w:sz w:val="20"/>
      <w:szCs w:val="20"/>
    </w:rPr>
  </w:style>
  <w:style w:type="character" w:styleId="IntenseReference">
    <w:name w:val="Intense Reference"/>
    <w:uiPriority w:val="32"/>
    <w:semiHidden/>
    <w:qFormat/>
    <w:rsid w:val="004B6087"/>
    <w:rPr>
      <w:b/>
      <w:bCs/>
      <w:i/>
      <w:iCs/>
      <w:caps/>
      <w:color w:val="4472C4" w:themeColor="accent1"/>
    </w:rPr>
  </w:style>
  <w:style w:type="paragraph" w:styleId="BlockText">
    <w:name w:val="Block Text"/>
    <w:basedOn w:val="Normal"/>
    <w:uiPriority w:val="99"/>
    <w:semiHidden/>
    <w:unhideWhenUsed/>
    <w:rsid w:val="008961F2"/>
    <w:pPr>
      <w:pBdr>
        <w:top w:val="single" w:sz="2" w:space="10" w:color="2F5496" w:themeColor="accent1" w:themeShade="BF"/>
        <w:left w:val="single" w:sz="2" w:space="10" w:color="2F5496" w:themeColor="accent1" w:themeShade="BF"/>
        <w:bottom w:val="single" w:sz="2" w:space="10" w:color="2F5496" w:themeColor="accent1" w:themeShade="BF"/>
        <w:right w:val="single" w:sz="2" w:space="10" w:color="2F5496" w:themeColor="accent1" w:themeShade="BF"/>
      </w:pBdr>
      <w:ind w:left="1152" w:right="1152"/>
    </w:pPr>
    <w:rPr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8961F2"/>
    <w:rPr>
      <w:color w:val="538135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087"/>
    <w:rPr>
      <w:caps/>
      <w:color w:val="1F3763" w:themeColor="accent1" w:themeShade="7F"/>
      <w:spacing w:val="1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6087"/>
    <w:rPr>
      <w:b/>
      <w:bCs/>
      <w:color w:val="2F5496" w:themeColor="accent1" w:themeShade="BF"/>
      <w:sz w:val="16"/>
      <w:szCs w:val="16"/>
    </w:rPr>
  </w:style>
  <w:style w:type="character" w:styleId="Emphasis">
    <w:name w:val="Emphasis"/>
    <w:uiPriority w:val="20"/>
    <w:semiHidden/>
    <w:qFormat/>
    <w:rsid w:val="004B6087"/>
    <w:rPr>
      <w:caps/>
      <w:color w:val="1F3763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4B6087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4B60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semiHidden/>
    <w:qFormat/>
    <w:rsid w:val="004B608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B112D"/>
    <w:rPr>
      <w:i/>
      <w:iCs/>
      <w:sz w:val="20"/>
      <w:szCs w:val="20"/>
    </w:rPr>
  </w:style>
  <w:style w:type="character" w:styleId="SubtleEmphasis">
    <w:name w:val="Subtle Emphasis"/>
    <w:uiPriority w:val="19"/>
    <w:semiHidden/>
    <w:qFormat/>
    <w:rsid w:val="004B6087"/>
    <w:rPr>
      <w:i/>
      <w:iCs/>
      <w:color w:val="1F3763" w:themeColor="accent1" w:themeShade="7F"/>
    </w:rPr>
  </w:style>
  <w:style w:type="character" w:styleId="SubtleReference">
    <w:name w:val="Subtle Reference"/>
    <w:uiPriority w:val="31"/>
    <w:semiHidden/>
    <w:qFormat/>
    <w:rsid w:val="004B6087"/>
    <w:rPr>
      <w:b/>
      <w:bCs/>
      <w:color w:val="4472C4" w:themeColor="accent1"/>
    </w:rPr>
  </w:style>
  <w:style w:type="character" w:styleId="BookTitle">
    <w:name w:val="Book Title"/>
    <w:uiPriority w:val="33"/>
    <w:semiHidden/>
    <w:qFormat/>
    <w:rsid w:val="004B6087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6087"/>
    <w:pPr>
      <w:outlineLvl w:val="9"/>
    </w:pPr>
  </w:style>
  <w:style w:type="table" w:styleId="ListTable1Light-Accent1">
    <w:name w:val="List Table 1 Light Accent 1"/>
    <w:basedOn w:val="TableNormal"/>
    <w:uiPriority w:val="46"/>
    <w:rsid w:val="002854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4">
    <w:name w:val="List Table 1 Light Accent 4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1Light-Accent5">
    <w:name w:val="Grid Table 1 Light Accent 5"/>
    <w:basedOn w:val="TableNormal"/>
    <w:uiPriority w:val="46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2">
    <w:name w:val="Grid Table 2 Accent 2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3">
    <w:name w:val="Grid Table 3"/>
    <w:basedOn w:val="TableNormal"/>
    <w:uiPriority w:val="48"/>
    <w:rsid w:val="006869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-Accent5">
    <w:name w:val="Grid Table 2 Accent 5"/>
    <w:basedOn w:val="TableNormal"/>
    <w:uiPriority w:val="47"/>
    <w:rsid w:val="0068698F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8698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8698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ProposalTable1">
    <w:name w:val="Proposal Table1"/>
    <w:basedOn w:val="TableNormal"/>
    <w:uiPriority w:val="99"/>
    <w:rsid w:val="00705F7D"/>
    <w:pPr>
      <w:spacing w:before="120" w:after="120" w:line="240" w:lineRule="auto"/>
    </w:pPr>
    <w:rPr>
      <w:rFonts w:eastAsiaTheme="minorHAnsi"/>
      <w:color w:val="404040" w:themeColor="text1" w:themeTint="BF"/>
      <w:sz w:val="18"/>
      <w:szCs w:val="18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4472C4" w:themeColor="accent1"/>
        <w:insideV w:val="single" w:sz="4" w:space="0" w:color="4472C4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rFonts w:asciiTheme="majorHAnsi" w:hAnsiTheme="majorHAnsi"/>
        <w:b w:val="0"/>
        <w:i w:val="0"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color w:val="FFFFFF" w:themeColor="background1"/>
      </w:rPr>
      <w:tblPr/>
      <w:tcPr>
        <w:shd w:val="clear" w:color="auto" w:fill="4472C4" w:themeFill="accent1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A3B90"/>
    <w:rPr>
      <w:color w:val="605E5C"/>
      <w:shd w:val="clear" w:color="auto" w:fill="E1DFDD"/>
    </w:rPr>
  </w:style>
  <w:style w:type="character" w:customStyle="1" w:styleId="b">
    <w:name w:val="b"/>
    <w:basedOn w:val="DefaultParagraphFont"/>
    <w:rsid w:val="0056726B"/>
  </w:style>
  <w:style w:type="character" w:customStyle="1" w:styleId="s">
    <w:name w:val="s"/>
    <w:basedOn w:val="DefaultParagraphFont"/>
    <w:rsid w:val="00567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3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gakulk\AppData\Roaming\Microsoft\Templates\Business%20services%20propos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3CE2CA1B4924C588BF053B40A9139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7A7EE9-47FF-41FC-B664-9F99F2816C71}"/>
      </w:docPartPr>
      <w:docPartBody>
        <w:p w:rsidR="009078BC" w:rsidRDefault="00FB627E">
          <w:pPr>
            <w:pStyle w:val="F3CE2CA1B4924C588BF053B40A91399A"/>
          </w:pPr>
          <w:r w:rsidRPr="00E0401F">
            <w:t>OLSON HARRIS LTD.</w:t>
          </w:r>
        </w:p>
      </w:docPartBody>
    </w:docPart>
    <w:docPart>
      <w:docPartPr>
        <w:name w:val="BE52356DE99B425CA0E46881637B7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CD419-EF4B-4438-9971-F8F667A3F331}"/>
      </w:docPartPr>
      <w:docPartBody>
        <w:p w:rsidR="009078BC" w:rsidRDefault="00FB627E">
          <w:pPr>
            <w:pStyle w:val="BE52356DE99B425CA0E46881637B7154"/>
          </w:pPr>
          <w:r w:rsidRPr="005140CB">
            <w:t>Overview</w:t>
          </w:r>
        </w:p>
      </w:docPartBody>
    </w:docPart>
    <w:docPart>
      <w:docPartPr>
        <w:name w:val="46B202D6D9F14CFBB433AC6AA2FAEE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9CFAEB-DCEA-4ECF-9C71-1BFB74BD9CBB}"/>
      </w:docPartPr>
      <w:docPartBody>
        <w:p w:rsidR="00DA6FC8" w:rsidRDefault="00805A76" w:rsidP="00805A76">
          <w:pPr>
            <w:pStyle w:val="46B202D6D9F14CFBB433AC6AA2FAEEFE"/>
          </w:pPr>
          <w:r w:rsidRPr="00E0401F">
            <w:t>OLSON HARRIS LTD.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EE"/>
    <w:rsid w:val="00035960"/>
    <w:rsid w:val="001E4618"/>
    <w:rsid w:val="00415B20"/>
    <w:rsid w:val="004B6DEE"/>
    <w:rsid w:val="004E4E30"/>
    <w:rsid w:val="006B77FA"/>
    <w:rsid w:val="00777D0C"/>
    <w:rsid w:val="00805A76"/>
    <w:rsid w:val="00861D2D"/>
    <w:rsid w:val="009078BC"/>
    <w:rsid w:val="00B31402"/>
    <w:rsid w:val="00D6009C"/>
    <w:rsid w:val="00DA6FC8"/>
    <w:rsid w:val="00DF0C5D"/>
    <w:rsid w:val="00FB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spacing w:before="200" w:after="0" w:line="276" w:lineRule="auto"/>
      <w:outlineLvl w:val="1"/>
    </w:pPr>
    <w:rPr>
      <w:rFonts w:asciiTheme="majorHAnsi" w:hAnsiTheme="majorHAnsi" w:cs="Times New Roman (Body CS)"/>
      <w:color w:val="4472C4" w:themeColor="accent1"/>
      <w:spacing w:val="15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3CE2CA1B4924C588BF053B40A91399A">
    <w:name w:val="F3CE2CA1B4924C588BF053B40A91399A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hAnsiTheme="majorHAnsi" w:cs="Times New Roman (Body CS)"/>
      <w:color w:val="4472C4" w:themeColor="accent1"/>
      <w:spacing w:val="15"/>
      <w:lang w:eastAsia="ja-JP"/>
    </w:rPr>
  </w:style>
  <w:style w:type="paragraph" w:customStyle="1" w:styleId="BE52356DE99B425CA0E46881637B7154">
    <w:name w:val="BE52356DE99B425CA0E46881637B7154"/>
  </w:style>
  <w:style w:type="character" w:styleId="Strong">
    <w:name w:val="Strong"/>
    <w:uiPriority w:val="22"/>
    <w:qFormat/>
    <w:rPr>
      <w:b/>
      <w:bCs/>
    </w:rPr>
  </w:style>
  <w:style w:type="paragraph" w:customStyle="1" w:styleId="46B202D6D9F14CFBB433AC6AA2FAEEFE">
    <w:name w:val="46B202D6D9F14CFBB433AC6AA2FAEEFE"/>
    <w:rsid w:val="00805A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73">
      <a:majorFont>
        <a:latin typeface="Segoe U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3926D6109D6249BF6DFC78CF2D4268" ma:contentTypeVersion="12" ma:contentTypeDescription="Create a new document." ma:contentTypeScope="" ma:versionID="9a26bdfb0f802d1b7e12168f594735c7">
  <xsd:schema xmlns:xsd="http://www.w3.org/2001/XMLSchema" xmlns:xs="http://www.w3.org/2001/XMLSchema" xmlns:p="http://schemas.microsoft.com/office/2006/metadata/properties" xmlns:ns2="43df7a41-fe2d-4b60-8013-ca92487b2710" xmlns:ns3="29c6b700-2ccb-4a75-8a8f-6911a724bfac" targetNamespace="http://schemas.microsoft.com/office/2006/metadata/properties" ma:root="true" ma:fieldsID="cefb92a11ea5d5f188c0ea1d7af90b0e" ns2:_="" ns3:_="">
    <xsd:import namespace="43df7a41-fe2d-4b60-8013-ca92487b2710"/>
    <xsd:import namespace="29c6b700-2ccb-4a75-8a8f-6911a724bf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f7a41-fe2d-4b60-8013-ca92487b2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6b700-2ccb-4a75-8a8f-6911a724bf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9278123f-2c21-4fc7-ab40-a00bd0b0426d}" ma:internalName="TaxCatchAll" ma:showField="CatchAllData" ma:web="29c6b700-2ccb-4a75-8a8f-6911a724bf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c6b700-2ccb-4a75-8a8f-6911a724bfac" xsi:nil="true"/>
    <lcf76f155ced4ddcb4097134ff3c332f xmlns="43df7a41-fe2d-4b60-8013-ca92487b27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A80F4E-723C-457F-B60D-503B78BE7D80}"/>
</file>

<file path=customXml/itemProps2.xml><?xml version="1.0" encoding="utf-8"?>
<ds:datastoreItem xmlns:ds="http://schemas.openxmlformats.org/officeDocument/2006/customXml" ds:itemID="{DC62C042-DDD5-4483-AD56-3D01340AF60C}"/>
</file>

<file path=customXml/itemProps3.xml><?xml version="1.0" encoding="utf-8"?>
<ds:datastoreItem xmlns:ds="http://schemas.openxmlformats.org/officeDocument/2006/customXml" ds:itemID="{8EEF9FE4-DF2E-43AD-BBD5-0705E859693A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services proposal.dotx</Template>
  <TotalTime>0</TotalTime>
  <Pages>7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2023-06-12T04:12:00Z</dcterms:created>
  <dcterms:modified xsi:type="dcterms:W3CDTF">2023-06-12T08:41:00Z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0x010100313926D6109D6249BF6DFC78CF2D4268</vt:lpwstr>
  </property>
</Properties>
</file>